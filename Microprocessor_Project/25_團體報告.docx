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897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230C8C" w:rsidRDefault="00230C8C"/>
        <w:tbl>
          <w:tblPr>
            <w:tblpPr w:leftFromText="187" w:rightFromText="187" w:bottomFromText="720" w:horzAnchor="page" w:tblpXSpec="center" w:tblpYSpec="bottom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552"/>
          </w:tblGrid>
          <w:tr w:rsidR="00230C8C">
            <w:tc>
              <w:tcPr>
                <w:tcW w:w="9576" w:type="dxa"/>
              </w:tcPr>
              <w:p w:rsidR="00230C8C" w:rsidRPr="00E278BB" w:rsidRDefault="00275C07">
                <w:pPr>
                  <w:pStyle w:val="a3"/>
                  <w:jc w:val="center"/>
                  <w:rPr>
                    <w:sz w:val="36"/>
                    <w:szCs w:val="36"/>
                  </w:rPr>
                </w:pPr>
                <w:sdt>
                  <w:sdtPr>
                    <w:rPr>
                      <w:rFonts w:hint="eastAsia"/>
                      <w:sz w:val="96"/>
                    </w:rPr>
                    <w:alias w:val="標題"/>
                    <w:id w:val="-308007970"/>
                    <w:placeholder>
                      <w:docPart w:val="7A65ACE91AC04D1494676B21B87905DC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664D3">
                      <w:rPr>
                        <w:rFonts w:hint="eastAsia"/>
                        <w:sz w:val="96"/>
                      </w:rPr>
                      <w:t>PICKBOY</w:t>
                    </w:r>
                  </w:sdtContent>
                </w:sdt>
                <w:r w:rsidR="00E278BB">
                  <w:rPr>
                    <w:rFonts w:hint="eastAsia"/>
                    <w:sz w:val="36"/>
                    <w:szCs w:val="36"/>
                  </w:rPr>
                  <w:t>過往的回憶</w:t>
                </w:r>
              </w:p>
            </w:tc>
          </w:tr>
          <w:tr w:rsidR="00230C8C">
            <w:tc>
              <w:tcPr>
                <w:tcW w:w="0" w:type="auto"/>
                <w:vAlign w:val="bottom"/>
              </w:tcPr>
              <w:p w:rsidR="00230C8C" w:rsidRDefault="00E278BB">
                <w:pPr>
                  <w:pStyle w:val="a5"/>
                  <w:jc w:val="center"/>
                  <w:rPr>
                    <w:sz w:val="36"/>
                    <w:szCs w:val="36"/>
                  </w:rPr>
                </w:pPr>
                <w:r>
                  <w:rPr>
                    <w:rFonts w:hint="eastAsia"/>
                    <w:sz w:val="36"/>
                    <w:szCs w:val="36"/>
                  </w:rPr>
                  <w:t>[</w:t>
                </w:r>
                <w:sdt>
                  <w:sdtPr>
                    <w:rPr>
                      <w:rFonts w:hint="eastAsia"/>
                      <w:sz w:val="36"/>
                      <w:szCs w:val="36"/>
                    </w:rPr>
                    <w:alias w:val="副標題"/>
                    <w:id w:val="758173203"/>
                    <w:placeholder>
                      <w:docPart w:val="ECD5A13FD6D942CFA3311DB47283F06C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>
                      <w:rPr>
                        <w:rFonts w:hint="eastAsia"/>
                        <w:sz w:val="36"/>
                        <w:szCs w:val="36"/>
                      </w:rPr>
                      <w:t>[</w:t>
                    </w:r>
                    <w:r>
                      <w:rPr>
                        <w:rFonts w:hint="eastAsia"/>
                        <w:sz w:val="36"/>
                        <w:szCs w:val="36"/>
                      </w:rPr>
                      <w:t>微算機期末專題</w:t>
                    </w:r>
                    <w:r>
                      <w:rPr>
                        <w:rFonts w:hint="eastAsia"/>
                        <w:sz w:val="36"/>
                        <w:szCs w:val="36"/>
                      </w:rPr>
                      <w:t>]</w:t>
                    </w:r>
                  </w:sdtContent>
                </w:sdt>
              </w:p>
            </w:tc>
          </w:tr>
          <w:tr w:rsidR="00230C8C">
            <w:tc>
              <w:tcPr>
                <w:tcW w:w="0" w:type="auto"/>
                <w:vAlign w:val="bottom"/>
              </w:tcPr>
              <w:p w:rsidR="00230C8C" w:rsidRDefault="00230C8C"/>
            </w:tc>
          </w:tr>
          <w:tr w:rsidR="00230C8C">
            <w:tc>
              <w:tcPr>
                <w:tcW w:w="0" w:type="auto"/>
                <w:vAlign w:val="bottom"/>
              </w:tcPr>
              <w:sdt>
                <w:sdtPr>
                  <w:rPr>
                    <w:rFonts w:asciiTheme="majorEastAsia" w:eastAsiaTheme="majorEastAsia" w:hAnsiTheme="majorEastAsia" w:hint="eastAsia"/>
                    <w:sz w:val="24"/>
                    <w:szCs w:val="24"/>
                  </w:rPr>
                  <w:alias w:val="摘要"/>
                  <w:id w:val="553592755"/>
                  <w:placeholder>
                    <w:docPart w:val="D5EFB6913F0D40EEABC211D232377597"/>
                  </w:placeholder>
                  <w:dataBinding w:prefixMappings="xmlns:ns0='http://schemas.microsoft.com/office/2006/coverPageProps'" w:xpath="/ns0:CoverPageProperties[1]/ns0:Abstract[1]" w:storeItemID="{55AF091B-3C7A-41E3-B477-F2FDAA23CFDA}"/>
                  <w:text/>
                </w:sdtPr>
                <w:sdtEndPr/>
                <w:sdtContent>
                  <w:p w:rsidR="00230C8C" w:rsidRDefault="00E278BB" w:rsidP="00E278BB">
                    <w:pPr>
                      <w:jc w:val="center"/>
                    </w:pPr>
                    <w:r w:rsidRPr="00B17337">
                      <w:rPr>
                        <w:rFonts w:asciiTheme="majorEastAsia" w:eastAsiaTheme="majorEastAsia" w:hAnsiTheme="majorEastAsia" w:hint="eastAsia"/>
                        <w:sz w:val="24"/>
                        <w:szCs w:val="24"/>
                      </w:rPr>
                      <w:t>F74042117 梁定能 F74042125 葉芷勳 F74042133 陳冠宇</w:t>
                    </w:r>
                  </w:p>
                </w:sdtContent>
              </w:sdt>
            </w:tc>
          </w:tr>
          <w:tr w:rsidR="00230C8C">
            <w:tc>
              <w:tcPr>
                <w:tcW w:w="0" w:type="auto"/>
                <w:vAlign w:val="bottom"/>
              </w:tcPr>
              <w:p w:rsidR="00230C8C" w:rsidRDefault="00230C8C">
                <w:pPr>
                  <w:jc w:val="center"/>
                </w:pPr>
              </w:p>
            </w:tc>
          </w:tr>
        </w:tbl>
        <w:p w:rsidR="00230C8C" w:rsidRDefault="00D17B69">
          <w:pPr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sdt>
      <w:sdtPr>
        <w:alias w:val="標題"/>
        <w:id w:val="598529223"/>
        <w:placeholder>
          <w:docPart w:val="7A65ACE91AC04D1494676B21B87905D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230C8C" w:rsidRDefault="00A664D3">
          <w:pPr>
            <w:pStyle w:val="a3"/>
          </w:pPr>
          <w:r>
            <w:rPr>
              <w:rFonts w:hint="eastAsia"/>
            </w:rPr>
            <w:t>PICKBOY</w:t>
          </w:r>
        </w:p>
      </w:sdtContent>
    </w:sdt>
    <w:p w:rsidR="00230C8C" w:rsidRDefault="00275C07">
      <w:pPr>
        <w:pStyle w:val="a5"/>
      </w:pPr>
      <w:sdt>
        <w:sdtPr>
          <w:rPr>
            <w:rFonts w:hint="eastAsia"/>
          </w:rPr>
          <w:alias w:val="副標題"/>
          <w:id w:val="-723052804"/>
          <w:placeholder>
            <w:docPart w:val="ECD5A13FD6D942CFA3311DB47283F06C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E278BB">
            <w:rPr>
              <w:rFonts w:hint="eastAsia"/>
            </w:rPr>
            <w:t>[</w:t>
          </w:r>
          <w:r w:rsidR="00E278BB">
            <w:rPr>
              <w:rFonts w:hint="eastAsia"/>
            </w:rPr>
            <w:t>微算機期末專題</w:t>
          </w:r>
          <w:r w:rsidR="00E278BB">
            <w:rPr>
              <w:rFonts w:hint="eastAsia"/>
            </w:rPr>
            <w:t>]</w:t>
          </w:r>
        </w:sdtContent>
      </w:sdt>
    </w:p>
    <w:p w:rsidR="00036593" w:rsidRDefault="00036593" w:rsidP="00036593">
      <w:pPr>
        <w:pStyle w:val="1"/>
      </w:pPr>
      <w:r>
        <w:rPr>
          <w:rFonts w:hint="eastAsia"/>
        </w:rPr>
        <w:t>Motivation</w:t>
      </w:r>
    </w:p>
    <w:p w:rsidR="00036593" w:rsidRPr="00B17337" w:rsidRDefault="00036593" w:rsidP="00036593">
      <w:pPr>
        <w:rPr>
          <w:sz w:val="24"/>
          <w:szCs w:val="24"/>
        </w:rPr>
      </w:pPr>
      <w:r>
        <w:tab/>
      </w:r>
      <w:r w:rsidRPr="00B17337">
        <w:rPr>
          <w:sz w:val="24"/>
          <w:szCs w:val="24"/>
        </w:rPr>
        <w:t>身為一個資訊系的小男孩，最大的願望就是回到那個單純的年代，那個跟同學們討論遊戲的秘笈及攻略的年代，那個羨慕有</w:t>
      </w:r>
      <w:r w:rsidRPr="00B17337">
        <w:rPr>
          <w:sz w:val="24"/>
          <w:szCs w:val="24"/>
        </w:rPr>
        <w:t>gameboy</w:t>
      </w:r>
      <w:r w:rsidRPr="00B17337">
        <w:rPr>
          <w:sz w:val="24"/>
          <w:szCs w:val="24"/>
        </w:rPr>
        <w:t>的同學的年代。即使現在打了工、存了錢，難過的是，現在也已經買不到一台</w:t>
      </w:r>
      <w:r w:rsidRPr="00B17337">
        <w:rPr>
          <w:sz w:val="24"/>
          <w:szCs w:val="24"/>
        </w:rPr>
        <w:t>gameboy</w:t>
      </w:r>
      <w:r w:rsidRPr="00B17337">
        <w:rPr>
          <w:sz w:val="24"/>
          <w:szCs w:val="24"/>
        </w:rPr>
        <w:t>了，永遠無法完成小時候的夢想了阿！</w:t>
      </w:r>
    </w:p>
    <w:p w:rsidR="00036593" w:rsidRDefault="00036593" w:rsidP="00036593">
      <w:pPr>
        <w:ind w:left="480"/>
        <w:rPr>
          <w:sz w:val="32"/>
          <w:szCs w:val="32"/>
        </w:rPr>
      </w:pPr>
      <w:r w:rsidRPr="00B17337">
        <w:tab/>
      </w:r>
      <w:r w:rsidR="009816C5" w:rsidRPr="00B17337">
        <w:rPr>
          <w:sz w:val="32"/>
          <w:szCs w:val="32"/>
        </w:rPr>
        <w:t>所以我們決定自己做一台</w:t>
      </w:r>
      <w:r w:rsidR="009816C5" w:rsidRPr="00B17337">
        <w:rPr>
          <w:sz w:val="32"/>
          <w:szCs w:val="32"/>
        </w:rPr>
        <w:t xml:space="preserve"> PICKBOY</w:t>
      </w:r>
      <w:r w:rsidR="009816C5" w:rsidRPr="00B17337">
        <w:rPr>
          <w:sz w:val="32"/>
          <w:szCs w:val="32"/>
        </w:rPr>
        <w:t>。</w:t>
      </w:r>
    </w:p>
    <w:p w:rsidR="00246F33" w:rsidRDefault="00246F33" w:rsidP="00246F33">
      <w:pPr>
        <w:pStyle w:val="1"/>
      </w:pPr>
      <w:r>
        <w:rPr>
          <w:rFonts w:hint="eastAsia"/>
        </w:rPr>
        <w:t>D</w:t>
      </w:r>
      <w:r>
        <w:t>emo</w:t>
      </w:r>
    </w:p>
    <w:p w:rsidR="00246F33" w:rsidRPr="00246F33" w:rsidRDefault="000F0C1E" w:rsidP="00036593">
      <w:pPr>
        <w:ind w:left="480"/>
        <w:rPr>
          <w:sz w:val="40"/>
          <w:szCs w:val="40"/>
        </w:rPr>
      </w:pPr>
      <w:r w:rsidRPr="000F0C1E">
        <w:rPr>
          <w:rFonts w:hint="eastAsia"/>
          <w:sz w:val="24"/>
          <w:szCs w:val="24"/>
        </w:rPr>
        <w:t xml:space="preserve">CLICK </w:t>
      </w:r>
      <w:r w:rsidRPr="000F0C1E">
        <w:rPr>
          <w:rFonts w:hint="eastAsia"/>
          <w:sz w:val="32"/>
          <w:szCs w:val="32"/>
        </w:rPr>
        <w:t xml:space="preserve">: </w:t>
      </w:r>
      <w:hyperlink r:id="rId11" w:history="1">
        <w:r w:rsidR="00246F33" w:rsidRPr="00246F33">
          <w:rPr>
            <w:rStyle w:val="afe"/>
            <w:sz w:val="40"/>
            <w:szCs w:val="40"/>
          </w:rPr>
          <w:t>影片</w:t>
        </w:r>
        <w:r w:rsidR="00246F33" w:rsidRPr="00246F33">
          <w:rPr>
            <w:rStyle w:val="afe"/>
            <w:sz w:val="40"/>
            <w:szCs w:val="40"/>
          </w:rPr>
          <w:t>Demo</w:t>
        </w:r>
      </w:hyperlink>
    </w:p>
    <w:p w:rsidR="009816C5" w:rsidRDefault="009816C5" w:rsidP="009816C5">
      <w:pPr>
        <w:pStyle w:val="1"/>
      </w:pPr>
      <w:r>
        <w:rPr>
          <w:rFonts w:hint="eastAsia"/>
        </w:rPr>
        <w:t>Dis</w:t>
      </w:r>
      <w:r>
        <w:t>tribution</w:t>
      </w:r>
    </w:p>
    <w:p w:rsidR="009816C5" w:rsidRPr="00B17337" w:rsidRDefault="009816C5" w:rsidP="009816C5">
      <w:pPr>
        <w:rPr>
          <w:sz w:val="24"/>
          <w:szCs w:val="24"/>
        </w:rPr>
      </w:pPr>
      <w:r>
        <w:tab/>
      </w:r>
      <w:r w:rsidRPr="00B17337">
        <w:rPr>
          <w:rFonts w:hint="eastAsia"/>
          <w:sz w:val="24"/>
          <w:szCs w:val="24"/>
        </w:rPr>
        <w:t>定能</w:t>
      </w:r>
      <w:r w:rsidRPr="00B17337">
        <w:rPr>
          <w:rFonts w:hint="eastAsia"/>
          <w:sz w:val="24"/>
          <w:szCs w:val="24"/>
        </w:rPr>
        <w:t xml:space="preserve"> : </w:t>
      </w:r>
      <w:r w:rsidRPr="00B17337">
        <w:rPr>
          <w:rFonts w:hint="eastAsia"/>
          <w:sz w:val="24"/>
          <w:szCs w:val="24"/>
        </w:rPr>
        <w:t>貪食蛇</w:t>
      </w:r>
      <w:r w:rsidRPr="00B17337">
        <w:rPr>
          <w:rFonts w:hint="eastAsia"/>
          <w:sz w:val="24"/>
          <w:szCs w:val="24"/>
        </w:rPr>
        <w:t>(</w:t>
      </w:r>
      <w:r w:rsidRPr="00B17337">
        <w:rPr>
          <w:rFonts w:hint="eastAsia"/>
          <w:sz w:val="24"/>
          <w:szCs w:val="24"/>
        </w:rPr>
        <w:t>食物位置、死亡判定</w:t>
      </w:r>
      <w:r w:rsidRPr="00B17337">
        <w:rPr>
          <w:rFonts w:hint="eastAsia"/>
          <w:sz w:val="24"/>
          <w:szCs w:val="24"/>
        </w:rPr>
        <w:t>)</w:t>
      </w:r>
      <w:r w:rsidRPr="00B17337">
        <w:rPr>
          <w:rFonts w:hint="eastAsia"/>
          <w:sz w:val="24"/>
          <w:szCs w:val="24"/>
        </w:rPr>
        <w:t>、</w:t>
      </w:r>
      <w:r w:rsidR="007645E6" w:rsidRPr="00B17337">
        <w:rPr>
          <w:rFonts w:hint="eastAsia"/>
          <w:sz w:val="24"/>
          <w:szCs w:val="24"/>
        </w:rPr>
        <w:t>小蜜蜂、視覺暫留</w:t>
      </w:r>
    </w:p>
    <w:p w:rsidR="009816C5" w:rsidRPr="00B17337" w:rsidRDefault="009816C5" w:rsidP="009816C5">
      <w:pPr>
        <w:rPr>
          <w:sz w:val="24"/>
          <w:szCs w:val="24"/>
        </w:rPr>
      </w:pPr>
      <w:r w:rsidRPr="00B17337">
        <w:rPr>
          <w:sz w:val="24"/>
          <w:szCs w:val="24"/>
        </w:rPr>
        <w:tab/>
      </w:r>
      <w:r w:rsidRPr="00B17337">
        <w:rPr>
          <w:rFonts w:hint="eastAsia"/>
          <w:sz w:val="24"/>
          <w:szCs w:val="24"/>
        </w:rPr>
        <w:t>芷勳</w:t>
      </w:r>
      <w:r w:rsidRPr="00B17337">
        <w:rPr>
          <w:rFonts w:hint="eastAsia"/>
          <w:sz w:val="24"/>
          <w:szCs w:val="24"/>
        </w:rPr>
        <w:t xml:space="preserve"> : </w:t>
      </w:r>
      <w:r w:rsidRPr="00B17337">
        <w:rPr>
          <w:rFonts w:hint="eastAsia"/>
          <w:sz w:val="24"/>
          <w:szCs w:val="24"/>
        </w:rPr>
        <w:t>貪食蛇</w:t>
      </w:r>
      <w:r w:rsidRPr="00B17337">
        <w:rPr>
          <w:rFonts w:hint="eastAsia"/>
          <w:sz w:val="24"/>
          <w:szCs w:val="24"/>
        </w:rPr>
        <w:t>(</w:t>
      </w:r>
      <w:r w:rsidRPr="00B17337">
        <w:rPr>
          <w:rFonts w:hint="eastAsia"/>
          <w:sz w:val="24"/>
          <w:szCs w:val="24"/>
        </w:rPr>
        <w:t>座標移動、蛇本體</w:t>
      </w:r>
      <w:r w:rsidRPr="00B17337">
        <w:rPr>
          <w:rFonts w:hint="eastAsia"/>
          <w:sz w:val="24"/>
          <w:szCs w:val="24"/>
        </w:rPr>
        <w:t>)</w:t>
      </w:r>
      <w:r w:rsidRPr="00B17337">
        <w:rPr>
          <w:rFonts w:hint="eastAsia"/>
          <w:sz w:val="24"/>
          <w:szCs w:val="24"/>
        </w:rPr>
        <w:t>、遊戲結束</w:t>
      </w:r>
    </w:p>
    <w:p w:rsidR="00036593" w:rsidRPr="00B17337" w:rsidRDefault="009816C5" w:rsidP="00036593">
      <w:pPr>
        <w:rPr>
          <w:sz w:val="24"/>
          <w:szCs w:val="24"/>
        </w:rPr>
      </w:pPr>
      <w:r w:rsidRPr="00B17337">
        <w:rPr>
          <w:sz w:val="24"/>
          <w:szCs w:val="24"/>
        </w:rPr>
        <w:tab/>
      </w:r>
      <w:r w:rsidRPr="00B17337">
        <w:rPr>
          <w:rFonts w:hint="eastAsia"/>
          <w:sz w:val="24"/>
          <w:szCs w:val="24"/>
        </w:rPr>
        <w:t>冠宇</w:t>
      </w:r>
      <w:r w:rsidRPr="00B17337">
        <w:rPr>
          <w:rFonts w:hint="eastAsia"/>
          <w:sz w:val="24"/>
          <w:szCs w:val="24"/>
        </w:rPr>
        <w:t xml:space="preserve"> : </w:t>
      </w:r>
      <w:r w:rsidRPr="00B17337">
        <w:rPr>
          <w:rFonts w:hint="eastAsia"/>
          <w:sz w:val="24"/>
          <w:szCs w:val="24"/>
        </w:rPr>
        <w:t>室溫測量、外觀設計</w:t>
      </w:r>
      <w:r w:rsidR="007645E6" w:rsidRPr="00B17337">
        <w:rPr>
          <w:rFonts w:hint="eastAsia"/>
          <w:sz w:val="24"/>
          <w:szCs w:val="24"/>
        </w:rPr>
        <w:t>、數字矩陣</w:t>
      </w:r>
    </w:p>
    <w:p w:rsidR="007645E6" w:rsidRDefault="007645E6" w:rsidP="007645E6">
      <w:pPr>
        <w:pStyle w:val="1"/>
      </w:pPr>
      <w:r>
        <w:rPr>
          <w:rFonts w:hint="eastAsia"/>
        </w:rPr>
        <w:t>Project</w:t>
      </w:r>
    </w:p>
    <w:p w:rsidR="007645E6" w:rsidRPr="00B17337" w:rsidRDefault="007645E6" w:rsidP="007645E6">
      <w:pPr>
        <w:pStyle w:val="af0"/>
        <w:numPr>
          <w:ilvl w:val="0"/>
          <w:numId w:val="4"/>
        </w:numPr>
        <w:rPr>
          <w:sz w:val="24"/>
          <w:szCs w:val="24"/>
        </w:rPr>
      </w:pPr>
      <w:r w:rsidRPr="00B17337">
        <w:rPr>
          <w:rFonts w:eastAsia="新細明體" w:cs="新細明體"/>
          <w:sz w:val="24"/>
          <w:szCs w:val="24"/>
        </w:rPr>
        <w:t>功能</w:t>
      </w:r>
      <w:r w:rsidRPr="00B17337">
        <w:rPr>
          <w:sz w:val="24"/>
          <w:szCs w:val="24"/>
        </w:rPr>
        <w:t xml:space="preserve"> :</w:t>
      </w:r>
    </w:p>
    <w:p w:rsidR="007645E6" w:rsidRPr="00B17337" w:rsidRDefault="007645E6" w:rsidP="007645E6">
      <w:pPr>
        <w:pStyle w:val="af0"/>
        <w:ind w:left="1200" w:firstLine="0"/>
        <w:rPr>
          <w:rFonts w:eastAsiaTheme="minorEastAsia"/>
          <w:sz w:val="24"/>
          <w:szCs w:val="24"/>
        </w:rPr>
      </w:pPr>
      <w:r w:rsidRPr="00B17337">
        <w:rPr>
          <w:sz w:val="24"/>
          <w:szCs w:val="24"/>
        </w:rPr>
        <w:t>PICKBOY</w:t>
      </w:r>
      <w:r w:rsidRPr="00B17337">
        <w:rPr>
          <w:rFonts w:eastAsiaTheme="minorEastAsia"/>
          <w:sz w:val="24"/>
          <w:szCs w:val="24"/>
        </w:rPr>
        <w:t>初始有一個選擇介面可以選</w:t>
      </w:r>
      <w:r w:rsidRPr="00B17337">
        <w:rPr>
          <w:rFonts w:eastAsiaTheme="minorEastAsia"/>
          <w:sz w:val="24"/>
          <w:szCs w:val="24"/>
        </w:rPr>
        <w:t>3</w:t>
      </w:r>
      <w:r w:rsidRPr="00B17337">
        <w:rPr>
          <w:rFonts w:eastAsiaTheme="minorEastAsia"/>
          <w:sz w:val="24"/>
          <w:szCs w:val="24"/>
        </w:rPr>
        <w:t>個</w:t>
      </w:r>
      <w:r w:rsidRPr="00B17337">
        <w:rPr>
          <w:rFonts w:eastAsiaTheme="minorEastAsia"/>
          <w:sz w:val="24"/>
          <w:szCs w:val="24"/>
        </w:rPr>
        <w:t>mode</w:t>
      </w:r>
      <w:r w:rsidRPr="00B17337">
        <w:rPr>
          <w:rFonts w:eastAsiaTheme="minorEastAsia"/>
          <w:sz w:val="24"/>
          <w:szCs w:val="24"/>
        </w:rPr>
        <w:t>之一</w:t>
      </w:r>
      <w:r w:rsidR="00280129" w:rsidRPr="00B17337">
        <w:rPr>
          <w:rFonts w:eastAsiaTheme="minorEastAsia"/>
          <w:sz w:val="24"/>
          <w:szCs w:val="24"/>
        </w:rPr>
        <w:t>，</w:t>
      </w:r>
      <w:r w:rsidRPr="00B17337">
        <w:rPr>
          <w:rFonts w:eastAsiaTheme="minorEastAsia"/>
          <w:sz w:val="24"/>
          <w:szCs w:val="24"/>
        </w:rPr>
        <w:t xml:space="preserve">mode </w:t>
      </w:r>
      <w:r w:rsidRPr="00B17337">
        <w:rPr>
          <w:rFonts w:eastAsiaTheme="minorEastAsia"/>
          <w:sz w:val="24"/>
          <w:szCs w:val="24"/>
        </w:rPr>
        <w:t>分別為</w:t>
      </w:r>
      <w:r w:rsidRPr="00B17337">
        <w:rPr>
          <w:rFonts w:eastAsiaTheme="minorEastAsia"/>
          <w:sz w:val="24"/>
          <w:szCs w:val="24"/>
        </w:rPr>
        <w:t xml:space="preserve"> : </w:t>
      </w:r>
    </w:p>
    <w:p w:rsidR="007645E6" w:rsidRPr="00B17337" w:rsidRDefault="007645E6" w:rsidP="007645E6">
      <w:pPr>
        <w:pStyle w:val="af0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0B17337">
        <w:rPr>
          <w:rFonts w:eastAsiaTheme="minorEastAsia"/>
          <w:sz w:val="24"/>
          <w:szCs w:val="24"/>
        </w:rPr>
        <w:t>貪食蛇</w:t>
      </w:r>
    </w:p>
    <w:p w:rsidR="007645E6" w:rsidRPr="00B17337" w:rsidRDefault="007645E6" w:rsidP="007645E6">
      <w:pPr>
        <w:pStyle w:val="af0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0B17337">
        <w:rPr>
          <w:rFonts w:eastAsiaTheme="minorEastAsia"/>
          <w:sz w:val="24"/>
          <w:szCs w:val="24"/>
        </w:rPr>
        <w:t>小蜜蜂</w:t>
      </w:r>
    </w:p>
    <w:p w:rsidR="007645E6" w:rsidRPr="00B17337" w:rsidRDefault="007645E6" w:rsidP="007645E6">
      <w:pPr>
        <w:pStyle w:val="af0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0B17337">
        <w:rPr>
          <w:rFonts w:eastAsiaTheme="minorEastAsia"/>
          <w:sz w:val="24"/>
          <w:szCs w:val="24"/>
        </w:rPr>
        <w:t>溫度計</w:t>
      </w:r>
      <w:r w:rsidRPr="00B17337">
        <w:rPr>
          <w:rFonts w:eastAsiaTheme="minorEastAsia"/>
          <w:sz w:val="24"/>
          <w:szCs w:val="24"/>
        </w:rPr>
        <w:t>(</w:t>
      </w:r>
      <w:r w:rsidRPr="00B17337">
        <w:rPr>
          <w:rFonts w:eastAsiaTheme="minorEastAsia"/>
          <w:sz w:val="24"/>
          <w:szCs w:val="24"/>
        </w:rPr>
        <w:t>室溫</w:t>
      </w:r>
      <w:r w:rsidRPr="00B17337">
        <w:rPr>
          <w:rFonts w:eastAsiaTheme="minorEastAsia"/>
          <w:sz w:val="24"/>
          <w:szCs w:val="24"/>
        </w:rPr>
        <w:t>)</w:t>
      </w:r>
    </w:p>
    <w:p w:rsidR="004703B5" w:rsidRPr="00B17337" w:rsidRDefault="004703B5" w:rsidP="00280129">
      <w:pPr>
        <w:ind w:left="1200"/>
        <w:rPr>
          <w:sz w:val="24"/>
          <w:szCs w:val="24"/>
        </w:rPr>
      </w:pPr>
      <w:r w:rsidRPr="00B17337">
        <w:rPr>
          <w:sz w:val="24"/>
          <w:szCs w:val="24"/>
        </w:rPr>
        <w:t>貪食</w:t>
      </w:r>
      <w:r w:rsidR="00280129" w:rsidRPr="00B17337">
        <w:rPr>
          <w:sz w:val="24"/>
          <w:szCs w:val="24"/>
        </w:rPr>
        <w:t>蛇</w:t>
      </w:r>
      <w:r w:rsidRPr="00B17337">
        <w:rPr>
          <w:sz w:val="24"/>
          <w:szCs w:val="24"/>
        </w:rPr>
        <w:t>：按下移動鍵會使蛇本體遵從那個方向移動，一開始只有一個點會移動，隨著吃到的果實越多，身體會越漸變長，只要頭碰到身體就會</w:t>
      </w:r>
      <w:r w:rsidRPr="00B17337">
        <w:rPr>
          <w:sz w:val="24"/>
          <w:szCs w:val="24"/>
        </w:rPr>
        <w:t>game</w:t>
      </w:r>
      <w:r w:rsidR="001E7E64" w:rsidRPr="00B17337">
        <w:rPr>
          <w:sz w:val="24"/>
          <w:szCs w:val="24"/>
        </w:rPr>
        <w:t xml:space="preserve"> </w:t>
      </w:r>
      <w:r w:rsidRPr="00B17337">
        <w:rPr>
          <w:sz w:val="24"/>
          <w:szCs w:val="24"/>
        </w:rPr>
        <w:t>over</w:t>
      </w:r>
      <w:r w:rsidRPr="00B17337">
        <w:rPr>
          <w:sz w:val="24"/>
          <w:szCs w:val="24"/>
        </w:rPr>
        <w:t>，當</w:t>
      </w:r>
      <w:r w:rsidR="001E7E64" w:rsidRPr="00B17337">
        <w:rPr>
          <w:sz w:val="24"/>
          <w:szCs w:val="24"/>
        </w:rPr>
        <w:t>game over</w:t>
      </w:r>
      <w:r w:rsidRPr="00B17337">
        <w:rPr>
          <w:sz w:val="24"/>
          <w:szCs w:val="24"/>
        </w:rPr>
        <w:t>字樣跑完就會顯示分數</w:t>
      </w:r>
      <w:r w:rsidR="001E7E64" w:rsidRPr="00B17337">
        <w:rPr>
          <w:sz w:val="24"/>
          <w:szCs w:val="24"/>
        </w:rPr>
        <w:t>，兩秒後回到選擇介面</w:t>
      </w:r>
      <w:r w:rsidRPr="00B17337">
        <w:rPr>
          <w:sz w:val="24"/>
          <w:szCs w:val="24"/>
        </w:rPr>
        <w:t>。</w:t>
      </w:r>
    </w:p>
    <w:p w:rsidR="004703B5" w:rsidRPr="00B17337" w:rsidRDefault="004703B5" w:rsidP="001E7E64">
      <w:pPr>
        <w:ind w:left="1200"/>
        <w:rPr>
          <w:sz w:val="24"/>
          <w:szCs w:val="24"/>
        </w:rPr>
      </w:pPr>
      <w:r w:rsidRPr="00B17337">
        <w:rPr>
          <w:sz w:val="24"/>
          <w:szCs w:val="24"/>
        </w:rPr>
        <w:t>小蜜蜂：一開始會有一隻蜜蜂隨著你的操控左右移動，按上鍵會發射子彈，</w:t>
      </w:r>
      <w:r w:rsidR="001E7E64" w:rsidRPr="00B17337">
        <w:rPr>
          <w:sz w:val="24"/>
          <w:szCs w:val="24"/>
        </w:rPr>
        <w:t>子彈打到敵人會加分，只要敵人碰到前兩排就會</w:t>
      </w:r>
      <w:r w:rsidR="001E7E64" w:rsidRPr="00B17337">
        <w:rPr>
          <w:sz w:val="24"/>
          <w:szCs w:val="24"/>
        </w:rPr>
        <w:t>game over</w:t>
      </w:r>
      <w:r w:rsidR="001E7E64" w:rsidRPr="00B17337">
        <w:rPr>
          <w:sz w:val="24"/>
          <w:szCs w:val="24"/>
        </w:rPr>
        <w:t>，當</w:t>
      </w:r>
      <w:r w:rsidR="001E7E64" w:rsidRPr="00B17337">
        <w:rPr>
          <w:sz w:val="24"/>
          <w:szCs w:val="24"/>
        </w:rPr>
        <w:t>game over</w:t>
      </w:r>
      <w:r w:rsidR="001E7E64" w:rsidRPr="00B17337">
        <w:rPr>
          <w:sz w:val="24"/>
          <w:szCs w:val="24"/>
        </w:rPr>
        <w:t>字樣跑完就會顯示分數，兩秒後回到選擇介面。</w:t>
      </w:r>
    </w:p>
    <w:p w:rsidR="00280129" w:rsidRDefault="00280129" w:rsidP="00280129">
      <w:pPr>
        <w:ind w:left="1200"/>
        <w:rPr>
          <w:sz w:val="24"/>
          <w:szCs w:val="24"/>
        </w:rPr>
      </w:pPr>
      <w:r w:rsidRPr="00B17337">
        <w:rPr>
          <w:sz w:val="24"/>
          <w:szCs w:val="24"/>
        </w:rPr>
        <w:t>溫度計</w:t>
      </w:r>
      <w:r w:rsidR="001E7E64" w:rsidRPr="00B17337">
        <w:rPr>
          <w:sz w:val="24"/>
          <w:szCs w:val="24"/>
        </w:rPr>
        <w:t>：精準度到</w:t>
      </w:r>
      <w:r w:rsidR="001E7E64" w:rsidRPr="00B17337">
        <w:rPr>
          <w:sz w:val="24"/>
          <w:szCs w:val="24"/>
        </w:rPr>
        <w:t>+-0.25</w:t>
      </w:r>
      <w:r w:rsidR="001E7E64" w:rsidRPr="00B17337">
        <w:rPr>
          <w:sz w:val="24"/>
          <w:szCs w:val="24"/>
        </w:rPr>
        <w:t>，四捨五入到整數位，後顯示當下室溫</w:t>
      </w:r>
      <w:r w:rsidR="001E7E64" w:rsidRPr="00B17337">
        <w:rPr>
          <w:sz w:val="24"/>
          <w:szCs w:val="24"/>
        </w:rPr>
        <w:t>(</w:t>
      </w:r>
      <w:r w:rsidR="001E7E64" w:rsidRPr="00B17337">
        <w:rPr>
          <w:sz w:val="24"/>
          <w:szCs w:val="24"/>
        </w:rPr>
        <w:t>跑馬燈</w:t>
      </w:r>
      <w:r w:rsidR="001E7E64" w:rsidRPr="00B17337">
        <w:rPr>
          <w:sz w:val="24"/>
          <w:szCs w:val="24"/>
        </w:rPr>
        <w:t>)</w:t>
      </w:r>
      <w:r w:rsidR="001E7E64" w:rsidRPr="00B17337">
        <w:rPr>
          <w:sz w:val="24"/>
          <w:szCs w:val="24"/>
        </w:rPr>
        <w:t>，</w:t>
      </w:r>
      <w:r w:rsidRPr="00B17337">
        <w:rPr>
          <w:sz w:val="24"/>
          <w:szCs w:val="24"/>
        </w:rPr>
        <w:t>結束回到選擇介面。</w:t>
      </w:r>
    </w:p>
    <w:p w:rsidR="00246F33" w:rsidRPr="00B17337" w:rsidRDefault="00246F33" w:rsidP="00246F33">
      <w:pPr>
        <w:rPr>
          <w:sz w:val="24"/>
          <w:szCs w:val="24"/>
        </w:rPr>
      </w:pPr>
    </w:p>
    <w:p w:rsidR="00280129" w:rsidRPr="00D85EB5" w:rsidRDefault="00010965" w:rsidP="00280129">
      <w:pPr>
        <w:pStyle w:val="af0"/>
        <w:numPr>
          <w:ilvl w:val="0"/>
          <w:numId w:val="4"/>
        </w:numPr>
      </w:pPr>
      <w:r w:rsidRPr="00B17337">
        <w:rPr>
          <w:rFonts w:eastAsiaTheme="minorEastAsia"/>
          <w:sz w:val="24"/>
          <w:szCs w:val="24"/>
        </w:rPr>
        <w:t>F</w:t>
      </w:r>
      <w:r w:rsidRPr="00B17337">
        <w:rPr>
          <w:rFonts w:eastAsiaTheme="minorEastAsia" w:hint="eastAsia"/>
          <w:sz w:val="24"/>
          <w:szCs w:val="24"/>
        </w:rPr>
        <w:t xml:space="preserve">low </w:t>
      </w:r>
      <w:r w:rsidRPr="00B17337">
        <w:rPr>
          <w:rFonts w:eastAsiaTheme="minorEastAsia"/>
          <w:sz w:val="24"/>
          <w:szCs w:val="24"/>
        </w:rPr>
        <w:t>diagram</w:t>
      </w: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6081311" cy="5585460"/>
                <wp:effectExtent l="0" t="0" r="0" b="0"/>
                <wp:docPr id="1" name="畫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圓角矩形 4"/>
                        <wps:cNvSpPr/>
                        <wps:spPr>
                          <a:xfrm>
                            <a:off x="1861852" y="187287"/>
                            <a:ext cx="1674564" cy="605928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10965" w:rsidRPr="00010965" w:rsidRDefault="00010965" w:rsidP="00010965">
                              <w:pPr>
                                <w:jc w:val="center"/>
                                <w:rPr>
                                  <w:color w:val="000000" w:themeColor="text1"/>
                                  <w:sz w:val="40"/>
                                </w:rPr>
                              </w:pPr>
                              <w:r w:rsidRPr="00010965">
                                <w:rPr>
                                  <w:color w:val="000000" w:themeColor="text1"/>
                                  <w:sz w:val="4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肘形接點 9"/>
                        <wps:cNvCnPr>
                          <a:stCxn id="17" idx="3"/>
                          <a:endCxn id="16" idx="0"/>
                        </wps:cNvCnPr>
                        <wps:spPr>
                          <a:xfrm>
                            <a:off x="4174930" y="1773715"/>
                            <a:ext cx="608466" cy="1145753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線單箭頭接點 10"/>
                        <wps:cNvCnPr>
                          <a:stCxn id="4" idx="2"/>
                          <a:endCxn id="17" idx="0"/>
                        </wps:cNvCnPr>
                        <wps:spPr>
                          <a:xfrm flipH="1">
                            <a:off x="2693393" y="793215"/>
                            <a:ext cx="5741" cy="4957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線單箭頭接點 11"/>
                        <wps:cNvCnPr>
                          <a:stCxn id="17" idx="2"/>
                          <a:endCxn id="14" idx="0"/>
                        </wps:cNvCnPr>
                        <wps:spPr>
                          <a:xfrm>
                            <a:off x="2693393" y="2258457"/>
                            <a:ext cx="38676" cy="6610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肘形接點 12"/>
                        <wps:cNvCnPr>
                          <a:stCxn id="17" idx="1"/>
                          <a:endCxn id="13" idx="0"/>
                        </wps:cNvCnPr>
                        <wps:spPr>
                          <a:xfrm rot="10800000" flipV="1">
                            <a:off x="747469" y="1773714"/>
                            <a:ext cx="464386" cy="113473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矩形 13"/>
                        <wps:cNvSpPr/>
                        <wps:spPr>
                          <a:xfrm>
                            <a:off x="73911" y="2908450"/>
                            <a:ext cx="1347115" cy="50644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10965" w:rsidRPr="00010965" w:rsidRDefault="00010965" w:rsidP="00010965">
                              <w:pPr>
                                <w:pStyle w:val="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010965">
                                <w:rPr>
                                  <w:rFonts w:cs="Times New Roman" w:hint="eastAsia"/>
                                  <w:color w:val="000000" w:themeColor="text1"/>
                                  <w:sz w:val="32"/>
                                  <w:szCs w:val="32"/>
                                </w:rPr>
                                <w:t>貪食蛇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矩形 14"/>
                        <wps:cNvSpPr/>
                        <wps:spPr>
                          <a:xfrm>
                            <a:off x="2059925" y="2919468"/>
                            <a:ext cx="1344287" cy="462376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10965" w:rsidRDefault="00010965" w:rsidP="0056755F">
                              <w:pPr>
                                <w:pStyle w:val="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 w:rsidRPr="00010965">
                                <w:rPr>
                                  <w:rFonts w:cs="Times New Roman" w:hint="eastAsia"/>
                                  <w:color w:val="000000" w:themeColor="text1"/>
                                  <w:sz w:val="32"/>
                                  <w:szCs w:val="32"/>
                                </w:rPr>
                                <w:t>小蜜蜂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4114047" y="2919468"/>
                            <a:ext cx="1338698" cy="473396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10965" w:rsidRPr="00010965" w:rsidRDefault="00010965" w:rsidP="00010965">
                              <w:pPr>
                                <w:pStyle w:val="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010965">
                                <w:rPr>
                                  <w:rFonts w:cs="Times New Roman" w:hint="eastAsia"/>
                                  <w:color w:val="000000" w:themeColor="text1"/>
                                  <w:sz w:val="32"/>
                                  <w:szCs w:val="32"/>
                                </w:rPr>
                                <w:t>溫度計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菱形 17"/>
                        <wps:cNvSpPr/>
                        <wps:spPr>
                          <a:xfrm>
                            <a:off x="1211855" y="1288973"/>
                            <a:ext cx="2963075" cy="969484"/>
                          </a:xfrm>
                          <a:prstGeom prst="diamond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10965" w:rsidRPr="00010965" w:rsidRDefault="00010965" w:rsidP="00010965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 w:rsidRPr="00010965">
                                <w:rPr>
                                  <w:color w:val="000000" w:themeColor="text1"/>
                                  <w:sz w:val="32"/>
                                </w:rPr>
                                <w:t>S</w:t>
                              </w:r>
                              <w:r w:rsidRPr="00010965">
                                <w:rPr>
                                  <w:rFonts w:hint="eastAsia"/>
                                  <w:color w:val="000000" w:themeColor="text1"/>
                                  <w:sz w:val="32"/>
                                </w:rPr>
                                <w:t>elect_</w:t>
                              </w:r>
                              <w:r w:rsidRPr="00010965">
                                <w:rPr>
                                  <w:color w:val="000000" w:themeColor="text1"/>
                                  <w:sz w:val="32"/>
                                </w:rPr>
                                <w:t>m</w:t>
                              </w:r>
                              <w:r w:rsidRPr="0056755F">
                                <w:rPr>
                                  <w:color w:val="000000" w:themeColor="text1"/>
                                  <w:sz w:val="32"/>
                                </w:rPr>
                                <w:t>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字方塊 18"/>
                        <wps:cNvSpPr txBox="1"/>
                        <wps:spPr>
                          <a:xfrm>
                            <a:off x="0" y="1364673"/>
                            <a:ext cx="1355152" cy="3319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56755F" w:rsidRDefault="0056755F">
                              <w:r>
                                <w:t>g</w:t>
                              </w:r>
                              <w:r>
                                <w:rPr>
                                  <w:rFonts w:hint="eastAsia"/>
                                </w:rPr>
                                <w:t>ame_</w:t>
                              </w:r>
                              <w:r>
                                <w:t>mode ==1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文字方塊 18"/>
                        <wps:cNvSpPr txBox="1"/>
                        <wps:spPr>
                          <a:xfrm>
                            <a:off x="1211631" y="2339306"/>
                            <a:ext cx="1354455" cy="3207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56755F" w:rsidRDefault="0056755F" w:rsidP="0056755F">
                              <w:pPr>
                                <w:pStyle w:val="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Palatino Linotype" w:hAnsi="Palatino Linotype" w:cs="Times New Roman"/>
                                  <w:sz w:val="22"/>
                                  <w:szCs w:val="22"/>
                                </w:rPr>
                                <w:t>game_mode ==2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字方塊 18"/>
                        <wps:cNvSpPr txBox="1"/>
                        <wps:spPr>
                          <a:xfrm>
                            <a:off x="4097484" y="1364672"/>
                            <a:ext cx="1354455" cy="30989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56755F" w:rsidRDefault="0056755F" w:rsidP="0056755F">
                              <w:pPr>
                                <w:pStyle w:val="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Palatino Linotype" w:hAnsi="Palatino Linotype" w:cs="Times New Roman"/>
                                  <w:sz w:val="22"/>
                                  <w:szCs w:val="22"/>
                                </w:rPr>
                                <w:t>game_mode ==3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881250" y="3822853"/>
                            <a:ext cx="1684661" cy="539826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755F" w:rsidRPr="0056755F" w:rsidRDefault="0056755F" w:rsidP="0056755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6755F">
                                <w:rPr>
                                  <w:rFonts w:hint="eastAsia"/>
                                  <w:color w:val="000000" w:themeColor="text1"/>
                                </w:rPr>
                                <w:t>顯示</w:t>
                              </w:r>
                              <w:r w:rsidRPr="0056755F">
                                <w:rPr>
                                  <w:rFonts w:hint="eastAsia"/>
                                  <w:color w:val="000000" w:themeColor="text1"/>
                                </w:rPr>
                                <w:t>GAMEOVER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881152" y="4704202"/>
                            <a:ext cx="1684760" cy="47372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755F" w:rsidRPr="0056755F" w:rsidRDefault="0056755F" w:rsidP="0056755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6755F">
                                <w:rPr>
                                  <w:rFonts w:hint="eastAsia"/>
                                  <w:color w:val="000000" w:themeColor="text1"/>
                                </w:rPr>
                                <w:t>顯示分數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3403981" y="4109291"/>
                            <a:ext cx="1641744" cy="539827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7F80" w:rsidRPr="00427F80" w:rsidRDefault="00427F80" w:rsidP="00427F8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427F80">
                                <w:rPr>
                                  <w:rFonts w:hint="eastAsia"/>
                                  <w:color w:val="000000" w:themeColor="text1"/>
                                </w:rPr>
                                <w:t>顯示溫度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肘形接點 24"/>
                        <wps:cNvCnPr>
                          <a:stCxn id="13" idx="2"/>
                          <a:endCxn id="19" idx="1"/>
                        </wps:cNvCnPr>
                        <wps:spPr>
                          <a:xfrm rot="16200000" flipH="1">
                            <a:off x="475369" y="3686944"/>
                            <a:ext cx="677871" cy="133772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肘形接點 25"/>
                        <wps:cNvCnPr>
                          <a:stCxn id="14" idx="2"/>
                          <a:endCxn id="19" idx="3"/>
                        </wps:cNvCnPr>
                        <wps:spPr>
                          <a:xfrm rot="5400000">
                            <a:off x="2293349" y="3654232"/>
                            <a:ext cx="710922" cy="16614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線單箭頭接點 26"/>
                        <wps:cNvCnPr>
                          <a:stCxn id="19" idx="2"/>
                          <a:endCxn id="22" idx="0"/>
                        </wps:cNvCnPr>
                        <wps:spPr>
                          <a:xfrm flipH="1">
                            <a:off x="1723415" y="4362679"/>
                            <a:ext cx="48" cy="34152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肘形接點 27"/>
                        <wps:cNvCnPr>
                          <a:stCxn id="16" idx="2"/>
                          <a:endCxn id="23" idx="0"/>
                        </wps:cNvCnPr>
                        <wps:spPr>
                          <a:xfrm rot="5400000">
                            <a:off x="4145606" y="3471825"/>
                            <a:ext cx="716427" cy="55850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肘形接點 29"/>
                        <wps:cNvCnPr>
                          <a:stCxn id="22" idx="2"/>
                          <a:endCxn id="4" idx="1"/>
                        </wps:cNvCnPr>
                        <wps:spPr>
                          <a:xfrm rot="5400000" flipH="1" flipV="1">
                            <a:off x="-551309" y="2764935"/>
                            <a:ext cx="4687676" cy="138307"/>
                          </a:xfrm>
                          <a:prstGeom prst="bentConnector4">
                            <a:avLst>
                              <a:gd name="adj1" fmla="val -4877"/>
                              <a:gd name="adj2" fmla="val -122832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肘形接點 57"/>
                        <wps:cNvCnPr>
                          <a:stCxn id="23" idx="2"/>
                          <a:endCxn id="4" idx="3"/>
                        </wps:cNvCnPr>
                        <wps:spPr>
                          <a:xfrm rot="5400000" flipH="1">
                            <a:off x="1800849" y="2225497"/>
                            <a:ext cx="4158867" cy="688376"/>
                          </a:xfrm>
                          <a:prstGeom prst="bentConnector4">
                            <a:avLst>
                              <a:gd name="adj1" fmla="val -5497"/>
                              <a:gd name="adj2" fmla="val -21006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畫布 1" o:spid="_x0000_s1026" editas="canvas" style="width:478.85pt;height:439.8pt;mso-position-horizontal-relative:char;mso-position-vertical-relative:line" coordsize="60807,55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807;height:55854;visibility:visible;mso-wrap-style:square">
                  <v:fill o:detectmouseclick="t"/>
                  <v:path o:connecttype="none"/>
                </v:shape>
                <v:roundrect id="圓角矩形 4" o:spid="_x0000_s1028" style="position:absolute;left:18618;top:1872;width:16746;height:606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auIsEA&#10;AADaAAAADwAAAGRycy9kb3ducmV2LnhtbESP0YrCMBRE3xf8h3AF39a0KqLVKEVQXJZ9sPoBl+ba&#10;FpOb0kStf78RFvZxmJkzzHrbWyMe1PnGsYJ0nIAgLp1uuFJwOe8/FyB8QNZoHJOCF3nYbgYfa8y0&#10;e/KJHkWoRISwz1BBHUKbSenLmiz6sWuJo3d1ncUQZVdJ3eEzwq2RkySZS4sNx4UaW9rVVN6Ku1VQ&#10;LNP88JPz4itMzS0lc5/bb1JqNOzzFYhAffgP/7WPWsEM3lfiDZC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WriLBAAAA2gAAAA8AAAAAAAAAAAAAAAAAmAIAAGRycy9kb3du&#10;cmV2LnhtbFBLBQYAAAAABAAEAPUAAACGAwAAAAA=&#10;" fillcolor="#9fb9e1 [1311]" strokecolor="#9fb9e1 [1311]" strokeweight="2.25pt">
                  <v:textbox>
                    <w:txbxContent>
                      <w:p w:rsidR="00010965" w:rsidRPr="00010965" w:rsidRDefault="00010965" w:rsidP="00010965">
                        <w:pPr>
                          <w:jc w:val="center"/>
                          <w:rPr>
                            <w:color w:val="000000" w:themeColor="text1"/>
                            <w:sz w:val="40"/>
                          </w:rPr>
                        </w:pPr>
                        <w:r w:rsidRPr="00010965">
                          <w:rPr>
                            <w:color w:val="000000" w:themeColor="text1"/>
                            <w:sz w:val="40"/>
                          </w:rPr>
                          <w:t>start</w:t>
                        </w:r>
                      </w:p>
                    </w:txbxContent>
                  </v:textbox>
                </v:round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接點 9" o:spid="_x0000_s1029" type="#_x0000_t33" style="position:absolute;left:41749;top:17737;width:6084;height:1145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tEp8IAAADaAAAADwAAAGRycy9kb3ducmV2LnhtbESPT2vCQBTE74V+h+UVvNVNBf80dZVS&#10;UTxq2ktvj+xrEtx9m2afMX57Vyj0OMzMb5jlevBO9dTFJrCBl3EGirgMtuHKwNfn9nkBKgqyRReY&#10;DFwpwnr1+LDE3IYLH6kvpFIJwjFHA7VIm2sdy5o8xnFoiZP3EzqPkmRXadvhJcG905Msm2mPDaeF&#10;Glv6qKk8FWdv4Lw4Nbp302Iuvzs5bFw718dvY0ZPw/sbKKFB/sN/7b018Ar3K+kG6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2tEp8IAAADaAAAADwAAAAAAAAAAAAAA&#10;AAChAgAAZHJzL2Rvd25yZXYueG1sUEsFBgAAAAAEAAQA+QAAAJADAAAAAA==&#10;" strokecolor="#566daf [3044]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0" o:spid="_x0000_s1030" type="#_x0000_t32" style="position:absolute;left:26933;top:7932;width:58;height:49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48hMQAAADbAAAADwAAAGRycy9kb3ducmV2LnhtbESPQU/DMAyF70j8h8hI3FgK0zpUlk0I&#10;iQnttnXibBrTVDROSbKt26+fD0jcbL3n9z4vVqPv1ZFi6gIbeJwUoIibYDtuDezr94dnUCkjW+wD&#10;k4EzJVgtb28WWNlw4i0dd7lVEsKpQgMu56HSOjWOPKZJGIhF+w7RY5Y1ttpGPEm47/VTUZTaY8fS&#10;4HCgN0fNz+7gDXzVv3bmytpu4jSU5fnyOd8c1sbc342vL6Ayjfnf/Hf9YQVf6OUXGUAv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LjyExAAAANsAAAAPAAAAAAAAAAAA&#10;AAAAAKECAABkcnMvZG93bnJldi54bWxQSwUGAAAAAAQABAD5AAAAkgMAAAAA&#10;" strokecolor="#566daf [3044]">
                  <v:stroke endarrow="block"/>
                </v:shape>
                <v:shape id="直線單箭頭接點 11" o:spid="_x0000_s1031" type="#_x0000_t32" style="position:absolute;left:26933;top:22584;width:387;height:66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UnZsEAAADbAAAADwAAAGRycy9kb3ducmV2LnhtbERPS4vCMBC+C/sfwix4EU11fSzVKIsg&#10;Pi++YI9DM7Zlm0lponb/vREEb/PxPWcyq00hblS53LKCbicCQZxYnXOq4HRctL9BOI+ssbBMCv7J&#10;wWz60ZhgrO2d93Q7+FSEEHYxKsi8L2MpXZKRQdexJXHgLrYy6AOsUqkrvIdwU8heFA2lwZxDQ4Yl&#10;zTNK/g5Xo2D+NdqcW+v+cog79lvurdaDza9Szc/6ZwzCU+3f4pd7pcP8Ljx/CQfI6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hSdmwQAAANsAAAAPAAAAAAAAAAAAAAAA&#10;AKECAABkcnMvZG93bnJldi54bWxQSwUGAAAAAAQABAD5AAAAjwMAAAAA&#10;" strokecolor="#566daf [3044]">
                  <v:stroke endarrow="block"/>
                </v:shape>
                <v:shape id="肘形接點 12" o:spid="_x0000_s1032" type="#_x0000_t33" style="position:absolute;left:7474;top:17737;width:4644;height:11347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Yt+L8AAADbAAAADwAAAGRycy9kb3ducmV2LnhtbERPTYvCMBC9C/sfwgh7kTXVg5RqFBEE&#10;2Zu14nVIxjZsM6lNVrv/fiMI3ubxPme1GVwr7tQH61nBbJqBINbeWK4VVKf9Vw4iRGSDrWdS8EcB&#10;NuuP0QoL4x98pHsZa5FCOBSooImxK6QMuiGHYeo74sRdfe8wJtjX0vT4SOGulfMsW0iHllNDgx3t&#10;GtI/5a9TcLGT2zHXZ/1dbWt9rXK7v/lSqc/xsF2CiDTEt/jlPpg0fw7PX9IBcv0P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iYt+L8AAADbAAAADwAAAAAAAAAAAAAAAACh&#10;AgAAZHJzL2Rvd25yZXYueG1sUEsFBgAAAAAEAAQA+QAAAI0DAAAAAA==&#10;" strokecolor="#566daf [3044]">
                  <v:stroke endarrow="block"/>
                </v:shape>
                <v:rect id="矩形 13" o:spid="_x0000_s1033" style="position:absolute;left:739;top:29084;width:13471;height:50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rkS7sA&#10;AADbAAAADwAAAGRycy9kb3ducmV2LnhtbERPSwrCMBDdC94hjOBOUxVEq6mIIrj1s3E3NGNb2kxK&#10;E9t6eyMI7ubxvrPd9aYSLTWusKxgNo1AEKdWF5wpuN9OkxUI55E1VpZJwZsc7JLhYIuxth1fqL36&#10;TIQQdjEqyL2vYyldmpNBN7U1ceCetjHoA2wyqRvsQrip5DyKltJgwaEhx5oOOaXl9WUUtHfsZdH5&#10;ffleLY/HdYW3R41KjUf9fgPCU+//4p/7rMP8BXx/CQfI5AM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N4a5Eu7AAAA2wAAAA8AAAAAAAAAAAAAAAAAmAIAAGRycy9kb3ducmV2Lnht&#10;bFBLBQYAAAAABAAEAPUAAACAAwAAAAA=&#10;" fillcolor="#9fb9e1 [1311]" strokecolor="#9fb9e1 [1311]" strokeweight="2.25pt">
                  <v:textbox>
                    <w:txbxContent>
                      <w:p w:rsidR="00010965" w:rsidRPr="00010965" w:rsidRDefault="00010965" w:rsidP="00010965">
                        <w:pPr>
                          <w:pStyle w:val="Web"/>
                          <w:spacing w:before="0" w:beforeAutospacing="0" w:after="200" w:afterAutospacing="0" w:line="276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010965">
                          <w:rPr>
                            <w:rFonts w:cs="Times New Roman" w:hint="eastAsia"/>
                            <w:color w:val="000000" w:themeColor="text1"/>
                            <w:sz w:val="32"/>
                            <w:szCs w:val="32"/>
                          </w:rPr>
                          <w:t>貪食蛇</w:t>
                        </w:r>
                      </w:p>
                    </w:txbxContent>
                  </v:textbox>
                </v:rect>
                <v:rect id="矩形 14" o:spid="_x0000_s1034" style="position:absolute;left:20599;top:29194;width:13443;height:4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N8P7sA&#10;AADbAAAADwAAAGRycy9kb3ducmV2LnhtbERPSwrCMBDdC94hjOBOU0VEq6mIIrj1s3E3NGNb2kxK&#10;E9t6eyMI7ubxvrPd9aYSLTWusKxgNo1AEKdWF5wpuN9OkxUI55E1VpZJwZsc7JLhYIuxth1fqL36&#10;TIQQdjEqyL2vYyldmpNBN7U1ceCetjHoA2wyqRvsQrip5DyKltJgwaEhx5oOOaXl9WUUtHfsZdH5&#10;ffleLY/HdYW3R41KjUf9fgPCU+//4p/7rMP8BXx/CQfI5AM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zfD+7AAAA2wAAAA8AAAAAAAAAAAAAAAAAmAIAAGRycy9kb3ducmV2Lnht&#10;bFBLBQYAAAAABAAEAPUAAACAAwAAAAA=&#10;" fillcolor="#9fb9e1 [1311]" strokecolor="#9fb9e1 [1311]" strokeweight="2.25pt">
                  <v:textbox>
                    <w:txbxContent>
                      <w:p w:rsidR="00010965" w:rsidRDefault="00010965" w:rsidP="0056755F">
                        <w:pPr>
                          <w:pStyle w:val="Web"/>
                          <w:spacing w:before="0" w:beforeAutospacing="0" w:after="200" w:afterAutospacing="0" w:line="276" w:lineRule="auto"/>
                          <w:jc w:val="center"/>
                        </w:pPr>
                        <w:r w:rsidRPr="00010965">
                          <w:rPr>
                            <w:rFonts w:cs="Times New Roman" w:hint="eastAsia"/>
                            <w:color w:val="000000" w:themeColor="text1"/>
                            <w:sz w:val="32"/>
                            <w:szCs w:val="32"/>
                          </w:rPr>
                          <w:t>小蜜蜂</w:t>
                        </w:r>
                      </w:p>
                    </w:txbxContent>
                  </v:textbox>
                </v:rect>
                <v:rect id="矩形 16" o:spid="_x0000_s1035" style="position:absolute;left:41140;top:29194;width:13387;height:4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1H07sA&#10;AADbAAAADwAAAGRycy9kb3ducmV2LnhtbERPvQrCMBDeBd8hnOCmqQ5Fq6mIIrj6s7gdzdmWNpfS&#10;xLa+vREEt/v4fm+7G0wtOmpdaVnBYh6BIM6sLjlXcL+dZisQziNrrC2Tgjc52KXj0RYTbXu+UHf1&#10;uQgh7BJUUHjfJFK6rCCDbm4b4sA9bWvQB9jmUrfYh3BTy2UUxdJgyaGhwIYOBWXV9WUUdHccZNn7&#10;ffVexcfjusbbo0GlppNhvwHhafB/8c991mF+DN9fwgEy/Q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5tR9O7AAAA2wAAAA8AAAAAAAAAAAAAAAAAmAIAAGRycy9kb3ducmV2Lnht&#10;bFBLBQYAAAAABAAEAPUAAACAAwAAAAA=&#10;" fillcolor="#9fb9e1 [1311]" strokecolor="#9fb9e1 [1311]" strokeweight="2.25pt">
                  <v:textbox>
                    <w:txbxContent>
                      <w:p w:rsidR="00010965" w:rsidRPr="00010965" w:rsidRDefault="00010965" w:rsidP="00010965">
                        <w:pPr>
                          <w:pStyle w:val="Web"/>
                          <w:spacing w:before="0" w:beforeAutospacing="0" w:after="200" w:afterAutospacing="0" w:line="276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010965">
                          <w:rPr>
                            <w:rFonts w:cs="Times New Roman" w:hint="eastAsia"/>
                            <w:color w:val="000000" w:themeColor="text1"/>
                            <w:sz w:val="32"/>
                            <w:szCs w:val="32"/>
                          </w:rPr>
                          <w:t>溫度計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菱形 17" o:spid="_x0000_s1036" type="#_x0000_t4" style="position:absolute;left:12118;top:12889;width:29631;height:9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R7b4A&#10;AADbAAAADwAAAGRycy9kb3ducmV2LnhtbERPSwrCMBDdC94hjOBOU0VUqlFEEUQEvwuXQzO2xWZS&#10;mqj19kYQ3M3jfWc6r00hnlS53LKCXjcCQZxYnXOq4HJed8YgnEfWWFgmBW9yMJ81G1OMtX3xkZ4n&#10;n4oQwi5GBZn3ZSylSzIy6Lq2JA7czVYGfYBVKnWFrxBuCtmPoqE0mHNoyLCkZUbJ/fQwCs6j8eB+&#10;2C52ez7k15tfF+9V2lOq3aoXExCeav8X/9wbHeaP4PtLOEDO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lUe2+AAAA2wAAAA8AAAAAAAAAAAAAAAAAmAIAAGRycy9kb3ducmV2&#10;LnhtbFBLBQYAAAAABAAEAPUAAACDAwAAAAA=&#10;" fillcolor="#9fb9e1 [1311]" strokecolor="#9fb9e1 [1311]" strokeweight="2.25pt">
                  <v:textbox>
                    <w:txbxContent>
                      <w:p w:rsidR="00010965" w:rsidRPr="00010965" w:rsidRDefault="00010965" w:rsidP="00010965">
                        <w:pPr>
                          <w:jc w:val="center"/>
                          <w:rPr>
                            <w:sz w:val="32"/>
                          </w:rPr>
                        </w:pPr>
                        <w:r w:rsidRPr="00010965">
                          <w:rPr>
                            <w:color w:val="000000" w:themeColor="text1"/>
                            <w:sz w:val="32"/>
                          </w:rPr>
                          <w:t>S</w:t>
                        </w:r>
                        <w:r w:rsidRPr="00010965">
                          <w:rPr>
                            <w:rFonts w:hint="eastAsia"/>
                            <w:color w:val="000000" w:themeColor="text1"/>
                            <w:sz w:val="32"/>
                          </w:rPr>
                          <w:t>elect_</w:t>
                        </w:r>
                        <w:r w:rsidRPr="00010965">
                          <w:rPr>
                            <w:color w:val="000000" w:themeColor="text1"/>
                            <w:sz w:val="32"/>
                          </w:rPr>
                          <w:t>m</w:t>
                        </w:r>
                        <w:r w:rsidRPr="0056755F">
                          <w:rPr>
                            <w:color w:val="000000" w:themeColor="text1"/>
                            <w:sz w:val="32"/>
                          </w:rPr>
                          <w:t>ode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8" o:spid="_x0000_s1037" type="#_x0000_t202" style="position:absolute;top:13646;width:13551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VL3s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AFV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VL3sYAAADbAAAADwAAAAAAAAAAAAAAAACYAgAAZHJz&#10;L2Rvd25yZXYueG1sUEsFBgAAAAAEAAQA9QAAAIsDAAAAAA==&#10;" fillcolor="white [3201]" stroked="f" strokeweight=".5pt">
                  <v:textbox>
                    <w:txbxContent>
                      <w:p w:rsidR="0056755F" w:rsidRDefault="0056755F">
                        <w:r>
                          <w:t>g</w:t>
                        </w:r>
                        <w:r>
                          <w:rPr>
                            <w:rFonts w:hint="eastAsia"/>
                          </w:rPr>
                          <w:t>ame_</w:t>
                        </w:r>
                        <w:r>
                          <w:t>mode ==1</w:t>
                        </w:r>
                      </w:p>
                    </w:txbxContent>
                  </v:textbox>
                </v:shape>
                <v:shape id="文字方塊 18" o:spid="_x0000_s1038" type="#_x0000_t202" style="position:absolute;left:12116;top:23393;width:13544;height:3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+NZcIA&#10;AADbAAAADwAAAGRycy9kb3ducmV2LnhtbERPy2rCQBTdC/7DcAU3RSdVWiU6Sik+irsaH7i7ZK5J&#10;aOZOyIxJ+vedRcHl4byX686UoqHaFZYVvI4jEMSp1QVnCk7JdjQH4TyyxtIyKfglB+tVv7fEWNuW&#10;v6k5+kyEEHYxKsi9r2IpXZqTQTe2FXHg7rY26AOsM6lrbEO4KeUkit6lwYJDQ44VfeaU/hwfRsHt&#10;JbseXLc7t9O3abXZN8nsohOlhoPuYwHCU+ef4n/3l1YwCevDl/A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41lwgAAANsAAAAPAAAAAAAAAAAAAAAAAJgCAABkcnMvZG93&#10;bnJldi54bWxQSwUGAAAAAAQABAD1AAAAhwMAAAAA&#10;" fillcolor="white [3201]" stroked="f" strokeweight=".5pt">
                  <v:textbox>
                    <w:txbxContent>
                      <w:p w:rsidR="0056755F" w:rsidRDefault="0056755F" w:rsidP="0056755F">
                        <w:pPr>
                          <w:pStyle w:val="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Palatino Linotype" w:hAnsi="Palatino Linotype" w:cs="Times New Roman"/>
                            <w:sz w:val="22"/>
                            <w:szCs w:val="22"/>
                          </w:rPr>
                          <w:t>game_mode ==2</w:t>
                        </w:r>
                      </w:p>
                    </w:txbxContent>
                  </v:textbox>
                </v:shape>
                <v:shape id="文字方塊 18" o:spid="_x0000_s1039" type="#_x0000_t202" style="position:absolute;left:40974;top:13646;width:13545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    <v:textbox>
                    <w:txbxContent>
                      <w:p w:rsidR="0056755F" w:rsidRDefault="0056755F" w:rsidP="0056755F">
                        <w:pPr>
                          <w:pStyle w:val="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Palatino Linotype" w:hAnsi="Palatino Linotype" w:cs="Times New Roman"/>
                            <w:sz w:val="22"/>
                            <w:szCs w:val="22"/>
                          </w:rPr>
                          <w:t>game_mode ==3</w:t>
                        </w:r>
                      </w:p>
                    </w:txbxContent>
                  </v:textbox>
                </v:shape>
                <v:rect id="矩形 19" o:spid="_x0000_s1040" style="position:absolute;left:8812;top:38228;width:16847;height:5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LTobsA&#10;AADbAAAADwAAAGRycy9kb3ducmV2LnhtbERPvQrCMBDeBd8hnOBmUx1Eq2kRRXD1Z3E7mrMtNpfS&#10;xLa+vREEt/v4fm+bDaYWHbWusqxgHsUgiHOrKy4U3K7H2QqE88gaa8uk4E0OsnQ82mKibc9n6i6+&#10;ECGEXYIKSu+bREqXl2TQRbYhDtzDtgZ9gG0hdYt9CDe1XMTxUhqsODSU2NC+pPx5eRkF3Q0HWfV+&#10;93yvlofDusbrvUGlppNhtwHhafB/8c990mH+Gr6/hANk+g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L/y06G7AAAA2wAAAA8AAAAAAAAAAAAAAAAAmAIAAGRycy9kb3ducmV2Lnht&#10;bFBLBQYAAAAABAAEAPUAAACAAwAAAAA=&#10;" fillcolor="#9fb9e1 [1311]" strokecolor="#9fb9e1 [1311]" strokeweight="2.25pt">
                  <v:textbox>
                    <w:txbxContent>
                      <w:p w:rsidR="0056755F" w:rsidRPr="0056755F" w:rsidRDefault="0056755F" w:rsidP="0056755F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6755F">
                          <w:rPr>
                            <w:rFonts w:hint="eastAsia"/>
                            <w:color w:val="000000" w:themeColor="text1"/>
                          </w:rPr>
                          <w:t>顯示</w:t>
                        </w:r>
                        <w:r w:rsidRPr="0056755F">
                          <w:rPr>
                            <w:rFonts w:hint="eastAsia"/>
                            <w:color w:val="000000" w:themeColor="text1"/>
                          </w:rPr>
                          <w:t>GAMEOVER</w:t>
                        </w:r>
                      </w:p>
                    </w:txbxContent>
                  </v:textbox>
                </v:rect>
                <v:rect id="矩形 22" o:spid="_x0000_s1041" style="position:absolute;left:8811;top:47042;width:16848;height:47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qLbb0A&#10;AADbAAAADwAAAGRycy9kb3ducmV2LnhtbESPzQrCMBCE74LvEFbwpqk9iFZTEUXw6s/F29KsbWmz&#10;KU1s69sbQfA4zMw3zHY3mFp01LrSsoLFPAJBnFldcq7gfjvNViCcR9ZYWyYFb3KwS8ejLSba9nyh&#10;7upzESDsElRQeN8kUrqsIINubhvi4D1ta9AH2eZSt9gHuKllHEVLabDksFBgQ4eCsur6Mgq6Ow6y&#10;7P2+eq+Wx+O6xtujQaWmk2G/AeFp8P/wr33WCuIYvl/CD5Dp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zqLbb0AAADbAAAADwAAAAAAAAAAAAAAAACYAgAAZHJzL2Rvd25yZXYu&#10;eG1sUEsFBgAAAAAEAAQA9QAAAIIDAAAAAA==&#10;" fillcolor="#9fb9e1 [1311]" strokecolor="#9fb9e1 [1311]" strokeweight="2.25pt">
                  <v:textbox>
                    <w:txbxContent>
                      <w:p w:rsidR="0056755F" w:rsidRPr="0056755F" w:rsidRDefault="0056755F" w:rsidP="0056755F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6755F">
                          <w:rPr>
                            <w:rFonts w:hint="eastAsia"/>
                            <w:color w:val="000000" w:themeColor="text1"/>
                          </w:rPr>
                          <w:t>顯示分數</w:t>
                        </w:r>
                      </w:p>
                    </w:txbxContent>
                  </v:textbox>
                </v:rect>
                <v:rect id="矩形 23" o:spid="_x0000_s1042" style="position:absolute;left:34039;top:41092;width:16418;height:5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Yu9r4A&#10;AADbAAAADwAAAGRycy9kb3ducmV2LnhtbESPzQrCMBCE74LvEFbwpqkKotVURBG8+nPxtjRrW9ps&#10;ShPb+vZGEDwOM/MNs931phItNa6wrGA2jUAQp1YXnCm4306TFQjnkTVWlknBmxzskuFgi7G2HV+o&#10;vfpMBAi7GBXk3texlC7NyaCb2po4eE/bGPRBNpnUDXYBbio5j6KlNFhwWMixpkNOaXl9GQXtHXtZ&#10;dH5fvlfL43Fd4e1Ro1LjUb/fgPDU+3/41z5rBfMFfL+EHyCT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B2Lva+AAAA2wAAAA8AAAAAAAAAAAAAAAAAmAIAAGRycy9kb3ducmV2&#10;LnhtbFBLBQYAAAAABAAEAPUAAACDAwAAAAA=&#10;" fillcolor="#9fb9e1 [1311]" strokecolor="#9fb9e1 [1311]" strokeweight="2.25pt">
                  <v:textbox>
                    <w:txbxContent>
                      <w:p w:rsidR="00427F80" w:rsidRPr="00427F80" w:rsidRDefault="00427F80" w:rsidP="00427F80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427F80">
                          <w:rPr>
                            <w:rFonts w:hint="eastAsia"/>
                            <w:color w:val="000000" w:themeColor="text1"/>
                          </w:rPr>
                          <w:t>顯示溫度</w:t>
                        </w:r>
                      </w:p>
                    </w:txbxContent>
                  </v:textbox>
                </v:rect>
                <v:shape id="肘形接點 24" o:spid="_x0000_s1043" type="#_x0000_t33" style="position:absolute;left:4753;top:36869;width:6779;height:133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d248QAAADbAAAADwAAAGRycy9kb3ducmV2LnhtbESP3WrCQBSE7wu+w3IEb4pulBIkdRUR&#10;lGovgj8PcJo9JsHs2bC7jfHtuwXBy2FmvmEWq940oiPna8sKppMEBHFhdc2lgst5O56D8AFZY2OZ&#10;FDzIw2o5eFtgpu2dj9SdQikihH2GCqoQ2kxKX1Rk0E9sSxy9q3UGQ5SulNrhPcJNI2dJkkqDNceF&#10;ClvaVFTcTr9Ggbsluy7/2eeXQ3M4nvP39PthUqVGw379CSJQH17hZ/tLK5h9wP+X+AP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d3bjxAAAANsAAAAPAAAAAAAAAAAA&#10;AAAAAKECAABkcnMvZG93bnJldi54bWxQSwUGAAAAAAQABAD5AAAAkgMAAAAA&#10;" strokecolor="#566daf [3044]">
                  <v:stroke endarrow="block"/>
                </v:shape>
                <v:shape id="肘形接點 25" o:spid="_x0000_s1044" type="#_x0000_t33" style="position:absolute;left:22933;top:36542;width:7109;height:1661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HassAAAADbAAAADwAAAGRycy9kb3ducmV2LnhtbESP0YrCMBRE3wX/IVzBN00VFKlGEUFY&#10;ENm19gOuzbUpNje1yWr37zeC4OMwM2eY1aaztXhQ6yvHCibjBARx4XTFpYL8vB8tQPiArLF2TAr+&#10;yMNm3e+tMNXuySd6ZKEUEcI+RQUmhCaV0heGLPqxa4ijd3WtxRBlW0rd4jPCbS2nSTKXFiuOCwYb&#10;2hkqbtmvVSDtz8SV+eG7Npn1OdHlXhwvSg0H3XYJIlAXPuF3+0srmM7g9SX+ALn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5B2rLAAAAA2wAAAA8AAAAAAAAAAAAAAAAA&#10;oQIAAGRycy9kb3ducmV2LnhtbFBLBQYAAAAABAAEAPkAAACOAwAAAAA=&#10;" strokecolor="#566daf [3044]">
                  <v:stroke endarrow="block"/>
                </v:shape>
                <v:shape id="直線單箭頭接點 26" o:spid="_x0000_s1045" type="#_x0000_t32" style="position:absolute;left:17234;top:43626;width:0;height:34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fL1sMAAADbAAAADwAAAGRycy9kb3ducmV2LnhtbESPQWsCMRSE74X+h/AK3mq2iqmsRimF&#10;inirW3p+bp6bpZuXbRJ19dc3hUKPw8x8wyzXg+vEmUJsPWt4GhcgiGtvWm40fFRvj3MQMSEb7DyT&#10;hitFWK/u75ZYGn/hdzrvUyMyhGOJGmxKfSllrC05jGPfE2fv6IPDlGVopAl4yXDXyUlRKOmw5bxg&#10;sadXS/XX/uQ0HKpvM7OqMrsw9Updb5/Pu9NG69HD8LIAkWhI/+G/9tZomCj4/ZJ/gFz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ny9bDAAAA2wAAAA8AAAAAAAAAAAAA&#10;AAAAoQIAAGRycy9kb3ducmV2LnhtbFBLBQYAAAAABAAEAPkAAACRAwAAAAA=&#10;" strokecolor="#566daf [3044]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接點 27" o:spid="_x0000_s1046" type="#_x0000_t34" style="position:absolute;left:41456;top:34717;width:7164;height:5585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OvKsQAAADbAAAADwAAAGRycy9kb3ducmV2LnhtbESPT2sCMRTE7wW/Q3iCt5rVgy2rUfyz&#10;hfZScBW8PjbP3cXNS0xSd/vtm0Khx2FmfsOsNoPpxIN8aC0rmE0zEMSV1S3XCs6nt+dXECEia+ws&#10;k4JvCrBZj55WmGvb85EeZaxFgnDIUUETo8ulDFVDBsPUOuLkXa03GJP0tdQe+wQ3nZxn2UIabDkt&#10;NOho31B1K7+Mgt5frkNdHMvicD8UfeU+PnfeKTUZD9sliEhD/A//td+1gvkL/H5JP0C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868qxAAAANsAAAAPAAAAAAAAAAAA&#10;AAAAAKECAABkcnMvZG93bnJldi54bWxQSwUGAAAAAAQABAD5AAAAkgMAAAAA&#10;" strokecolor="#566daf [3044]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肘形接點 29" o:spid="_x0000_s1047" type="#_x0000_t35" style="position:absolute;left:-5514;top:27649;width:46877;height:1383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44ysUAAADbAAAADwAAAGRycy9kb3ducmV2LnhtbESPT2vCQBTE70K/w/IKvdVNA5U2uooU&#10;CkHR0thDj4/sMwnNvk2ya/58e1coeBxm5jfMajOaWvTUucqygpd5BII4t7riQsHP6fP5DYTzyBpr&#10;y6RgIgeb9cNshYm2A39Tn/lCBAi7BBWU3jeJlC4vyaCb24Y4eGfbGfRBdoXUHQ4BbmoZR9FCGqw4&#10;LJTY0EdJ+V92MQpOv9vstR3axh++jsfdYZ9NbVop9fQ4bpcgPI3+Hv5vp1pB/A63L+EHyP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y44ysUAAADbAAAADwAAAAAAAAAA&#10;AAAAAAChAgAAZHJzL2Rvd25yZXYueG1sUEsFBgAAAAAEAAQA+QAAAJMDAAAAAA==&#10;" adj="-1053,-265319" strokecolor="#566daf [3044]">
                  <v:stroke endarrow="block"/>
                </v:shape>
                <v:shape id="肘形接點 57" o:spid="_x0000_s1048" type="#_x0000_t35" style="position:absolute;left:18007;top:22255;width:41589;height:6884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9EVsMAAADbAAAADwAAAGRycy9kb3ducmV2LnhtbESPQWsCMRSE70L/Q3iFXkSzFtRlaxQV&#10;Cu1FcBWht8fmdXdp8rIkUdd/3wiCx2FmvmEWq94acSEfWscKJuMMBHHldMu1guPhc5SDCBFZo3FM&#10;Cm4UYLV8GSyw0O7Ke7qUsRYJwqFABU2MXSFlqBqyGMauI07er/MWY5K+ltrjNcGtke9ZNpMWW04L&#10;DXa0baj6K89WgT9Mf0y+Ow0ntzxuTkZ/owudUm+v/foDRKQ+PsOP9pdWMJ3D/Uv6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PRFbDAAAA2wAAAA8AAAAAAAAAAAAA&#10;AAAAoQIAAGRycy9kb3ducmV2LnhtbFBLBQYAAAAABAAEAPkAAACRAwAAAAA=&#10;" adj="-1187,-45373" strokecolor="#566daf [3044]">
                  <v:stroke endarrow="block"/>
                </v:shape>
                <w10:anchorlock/>
              </v:group>
            </w:pict>
          </mc:Fallback>
        </mc:AlternateContent>
      </w: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  <w:rPr>
          <w:rFonts w:eastAsiaTheme="minorEastAsia"/>
        </w:rPr>
      </w:pPr>
    </w:p>
    <w:p w:rsidR="00AC6511" w:rsidRDefault="00AC6511" w:rsidP="00D85EB5">
      <w:pPr>
        <w:pStyle w:val="af0"/>
        <w:ind w:left="1200" w:firstLine="0"/>
        <w:rPr>
          <w:rFonts w:eastAsiaTheme="minorEastAsia"/>
        </w:rPr>
      </w:pPr>
    </w:p>
    <w:p w:rsidR="00AC6511" w:rsidRDefault="00AC6511" w:rsidP="00D85EB5">
      <w:pPr>
        <w:pStyle w:val="af0"/>
        <w:ind w:left="1200" w:firstLine="0"/>
        <w:rPr>
          <w:rFonts w:eastAsiaTheme="minorEastAsia"/>
        </w:rPr>
      </w:pPr>
    </w:p>
    <w:p w:rsidR="00D85EB5" w:rsidRDefault="00D85EB5" w:rsidP="00D85EB5">
      <w:pPr>
        <w:pStyle w:val="af0"/>
        <w:ind w:left="1200" w:firstLine="0"/>
      </w:pPr>
    </w:p>
    <w:p w:rsidR="00280129" w:rsidRPr="00B17337" w:rsidRDefault="00AE7479" w:rsidP="00AE7479">
      <w:pPr>
        <w:pStyle w:val="af0"/>
        <w:numPr>
          <w:ilvl w:val="0"/>
          <w:numId w:val="4"/>
        </w:numPr>
        <w:rPr>
          <w:rFonts w:eastAsiaTheme="minorEastAsia"/>
          <w:sz w:val="24"/>
          <w:szCs w:val="24"/>
        </w:rPr>
      </w:pPr>
      <w:r w:rsidRPr="00B17337">
        <w:rPr>
          <w:rFonts w:hint="eastAsia"/>
          <w:sz w:val="24"/>
          <w:szCs w:val="24"/>
        </w:rPr>
        <w:t>block diagram</w:t>
      </w:r>
      <w:bookmarkStart w:id="0" w:name="_GoBack"/>
      <w:bookmarkEnd w:id="0"/>
    </w:p>
    <w:p w:rsidR="00D85EB5" w:rsidRPr="00F64848" w:rsidRDefault="00B23D46" w:rsidP="003E1967">
      <w:pPr>
        <w:pStyle w:val="af0"/>
        <w:numPr>
          <w:ilvl w:val="0"/>
          <w:numId w:val="4"/>
        </w:numPr>
        <w:rPr>
          <w:rFonts w:eastAsiaTheme="minorEastAsia"/>
          <w:sz w:val="22"/>
        </w:rPr>
      </w:pPr>
      <w:r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23359A" wp14:editId="5BCC1C20">
                <wp:simplePos x="0" y="0"/>
                <wp:positionH relativeFrom="column">
                  <wp:posOffset>1654441</wp:posOffset>
                </wp:positionH>
                <wp:positionV relativeFrom="paragraph">
                  <wp:posOffset>359617</wp:posOffset>
                </wp:positionV>
                <wp:extent cx="411125" cy="219385"/>
                <wp:effectExtent l="0" t="0" r="8255" b="9525"/>
                <wp:wrapNone/>
                <wp:docPr id="136" name="文字方塊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125" cy="219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71A9" w:rsidRDefault="000C71A9" w:rsidP="000C71A9">
                            <w:pPr>
                              <w:spacing w:after="0"/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3</w:t>
                            </w:r>
                            <w:r w:rsidR="00B23D46">
                              <w:rPr>
                                <w:sz w:val="6"/>
                                <w:szCs w:val="6"/>
                              </w:rPr>
                              <w:t xml:space="preserve">          </w:t>
                            </w:r>
                            <w:r w:rsidR="00B23D46" w:rsidRPr="00B23D46">
                              <w:rPr>
                                <w:sz w:val="8"/>
                                <w:szCs w:val="8"/>
                              </w:rPr>
                              <w:t>PIC</w:t>
                            </w:r>
                          </w:p>
                          <w:p w:rsidR="000C71A9" w:rsidRPr="00D3193E" w:rsidRDefault="000C71A9" w:rsidP="000C71A9">
                            <w:pPr>
                              <w:spacing w:after="0"/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sz w:val="6"/>
                                <w:szCs w:val="6"/>
                              </w:rPr>
                              <w:t>2</w:t>
                            </w:r>
                          </w:p>
                          <w:p w:rsidR="00AC6511" w:rsidRDefault="00AC65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3359A" id="文字方塊 136" o:spid="_x0000_s1049" type="#_x0000_t202" style="position:absolute;left:0;text-align:left;margin-left:130.25pt;margin-top:28.3pt;width:32.3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" fillcolor="white [3212]" stroked="f" strokeweight=".5pt">
                <v:textbox>
                  <w:txbxContent>
                    <w:p w:rsidR="000C71A9" w:rsidRDefault="000C71A9" w:rsidP="000C71A9">
                      <w:pPr>
                        <w:spacing w:after="0"/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3</w:t>
                      </w:r>
                      <w:r w:rsidR="00B23D46">
                        <w:rPr>
                          <w:sz w:val="6"/>
                          <w:szCs w:val="6"/>
                        </w:rPr>
                        <w:t xml:space="preserve">          </w:t>
                      </w:r>
                      <w:r w:rsidR="00B23D46" w:rsidRPr="00B23D46">
                        <w:rPr>
                          <w:sz w:val="8"/>
                          <w:szCs w:val="8"/>
                        </w:rPr>
                        <w:t>PIC</w:t>
                      </w:r>
                    </w:p>
                    <w:p w:rsidR="000C71A9" w:rsidRPr="00D3193E" w:rsidRDefault="000C71A9" w:rsidP="000C71A9">
                      <w:pPr>
                        <w:spacing w:after="0"/>
                        <w:rPr>
                          <w:sz w:val="6"/>
                          <w:szCs w:val="6"/>
                        </w:rPr>
                      </w:pPr>
                      <w:r>
                        <w:rPr>
                          <w:sz w:val="6"/>
                          <w:szCs w:val="6"/>
                        </w:rPr>
                        <w:t>2</w:t>
                      </w:r>
                    </w:p>
                    <w:p w:rsidR="00AC6511" w:rsidRDefault="00AC6511"/>
                  </w:txbxContent>
                </v:textbox>
              </v:shape>
            </w:pict>
          </mc:Fallback>
        </mc:AlternateContent>
      </w:r>
      <w:r w:rsidR="00F818D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9A6D16" wp14:editId="30579B9E">
                <wp:simplePos x="0" y="0"/>
                <wp:positionH relativeFrom="column">
                  <wp:posOffset>4232748</wp:posOffset>
                </wp:positionH>
                <wp:positionV relativeFrom="paragraph">
                  <wp:posOffset>2959114</wp:posOffset>
                </wp:positionV>
                <wp:extent cx="518808" cy="754380"/>
                <wp:effectExtent l="0" t="0" r="0" b="762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808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8DD" w:rsidRDefault="00F818DD" w:rsidP="00F818DD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:rsidR="00B23D46" w:rsidRPr="00B23D46" w:rsidRDefault="00B23D46" w:rsidP="00F818DD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B23D46">
                              <w:rPr>
                                <w:sz w:val="16"/>
                                <w:szCs w:val="16"/>
                              </w:rPr>
                              <w:t>Dot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A6D16" id="文字方塊 34" o:spid="_x0000_s1050" type="#_x0000_t202" style="position:absolute;left:0;text-align:left;margin-left:333.3pt;margin-top:233pt;width:40.85pt;height:5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" fillcolor="white [3212]" stroked="f" strokeweight=".5pt">
                <v:textbox>
                  <w:txbxContent>
                    <w:p w:rsidR="00F818DD" w:rsidRDefault="00F818DD" w:rsidP="00F818DD">
                      <w:pPr>
                        <w:rPr>
                          <w:sz w:val="6"/>
                          <w:szCs w:val="6"/>
                        </w:rPr>
                      </w:pPr>
                    </w:p>
                    <w:p w:rsidR="00B23D46" w:rsidRPr="00B23D46" w:rsidRDefault="00B23D46" w:rsidP="00F818DD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B23D46">
                        <w:rPr>
                          <w:sz w:val="16"/>
                          <w:szCs w:val="16"/>
                        </w:rPr>
                        <w:t>Dot matrix</w:t>
                      </w:r>
                    </w:p>
                  </w:txbxContent>
                </v:textbox>
              </v:shape>
            </w:pict>
          </mc:Fallback>
        </mc:AlternateContent>
      </w:r>
      <w:r w:rsidR="000C71A9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BF9BFD6" wp14:editId="27413A81">
                <wp:simplePos x="0" y="0"/>
                <wp:positionH relativeFrom="column">
                  <wp:posOffset>5567807</wp:posOffset>
                </wp:positionH>
                <wp:positionV relativeFrom="paragraph">
                  <wp:posOffset>4185285</wp:posOffset>
                </wp:positionV>
                <wp:extent cx="111399" cy="113121"/>
                <wp:effectExtent l="0" t="0" r="22225" b="20320"/>
                <wp:wrapNone/>
                <wp:docPr id="145" name="肘形接點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99" cy="113121"/>
                        </a:xfrm>
                        <a:prstGeom prst="bentConnector3">
                          <a:avLst>
                            <a:gd name="adj1" fmla="val 99877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97F7C" id="肘形接點 145" o:spid="_x0000_s1026" type="#_x0000_t34" style="position:absolute;margin-left:438.4pt;margin-top:329.55pt;width:8.75pt;height:8.9pt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" adj="21573" strokecolor="black [3213]"/>
            </w:pict>
          </mc:Fallback>
        </mc:AlternateContent>
      </w:r>
      <w:r w:rsidR="000C71A9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6E1E77" wp14:editId="77936629">
                <wp:simplePos x="0" y="0"/>
                <wp:positionH relativeFrom="column">
                  <wp:posOffset>5592480</wp:posOffset>
                </wp:positionH>
                <wp:positionV relativeFrom="paragraph">
                  <wp:posOffset>4150644</wp:posOffset>
                </wp:positionV>
                <wp:extent cx="71946" cy="78695"/>
                <wp:effectExtent l="0" t="0" r="4445" b="0"/>
                <wp:wrapNone/>
                <wp:docPr id="143" name="文字方塊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6" cy="786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71A9" w:rsidRPr="00D3193E" w:rsidRDefault="000C71A9" w:rsidP="000C71A9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1E77" id="文字方塊 143" o:spid="_x0000_s1051" type="#_x0000_t202" style="position:absolute;left:0;text-align:left;margin-left:440.35pt;margin-top:326.8pt;width:5.65pt;height:6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" fillcolor="white [3212]" stroked="f" strokeweight=".5pt">
                <v:textbox>
                  <w:txbxContent>
                    <w:p w:rsidR="000C71A9" w:rsidRPr="00D3193E" w:rsidRDefault="000C71A9" w:rsidP="000C71A9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71A9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C3362B" wp14:editId="1801F274">
                <wp:simplePos x="0" y="0"/>
                <wp:positionH relativeFrom="column">
                  <wp:posOffset>5534460</wp:posOffset>
                </wp:positionH>
                <wp:positionV relativeFrom="paragraph">
                  <wp:posOffset>4210985</wp:posOffset>
                </wp:positionV>
                <wp:extent cx="88367" cy="78695"/>
                <wp:effectExtent l="0" t="0" r="6985" b="0"/>
                <wp:wrapNone/>
                <wp:docPr id="141" name="文字方塊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67" cy="786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71A9" w:rsidRPr="00D3193E" w:rsidRDefault="000C71A9" w:rsidP="000C71A9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3362B" id="文字方塊 141" o:spid="_x0000_s1052" type="#_x0000_t202" style="position:absolute;left:0;text-align:left;margin-left:435.8pt;margin-top:331.55pt;width:6.95pt;height:6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" fillcolor="white [3212]" stroked="f" strokeweight=".5pt">
                <v:textbox>
                  <w:txbxContent>
                    <w:p w:rsidR="000C71A9" w:rsidRPr="00D3193E" w:rsidRDefault="000C71A9" w:rsidP="000C71A9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71A9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BF1619" wp14:editId="46BF7B46">
                <wp:simplePos x="0" y="0"/>
                <wp:positionH relativeFrom="column">
                  <wp:posOffset>6630343</wp:posOffset>
                </wp:positionH>
                <wp:positionV relativeFrom="paragraph">
                  <wp:posOffset>1114079</wp:posOffset>
                </wp:positionV>
                <wp:extent cx="199176" cy="4527"/>
                <wp:effectExtent l="0" t="0" r="29845" b="33655"/>
                <wp:wrapNone/>
                <wp:docPr id="140" name="直線接點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176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11D14B" id="直線接點 140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2.05pt,87.7pt" to="537.7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" strokecolor="#566daf [3044]"/>
            </w:pict>
          </mc:Fallback>
        </mc:AlternateContent>
      </w:r>
      <w:r w:rsidR="000C71A9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E8FD21" wp14:editId="1743A685">
                <wp:simplePos x="0" y="0"/>
                <wp:positionH relativeFrom="column">
                  <wp:posOffset>6734458</wp:posOffset>
                </wp:positionH>
                <wp:positionV relativeFrom="paragraph">
                  <wp:posOffset>498444</wp:posOffset>
                </wp:positionV>
                <wp:extent cx="0" cy="194649"/>
                <wp:effectExtent l="0" t="0" r="19050" b="34290"/>
                <wp:wrapNone/>
                <wp:docPr id="139" name="直線接點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6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7B5C1C" id="直線接點 13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0.25pt,39.25pt" to="530.2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" strokecolor="#566daf [3044]"/>
            </w:pict>
          </mc:Fallback>
        </mc:AlternateContent>
      </w:r>
      <w:r w:rsidR="000C71A9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57F364" wp14:editId="5E210A35">
                <wp:simplePos x="0" y="0"/>
                <wp:positionH relativeFrom="column">
                  <wp:posOffset>6648450</wp:posOffset>
                </wp:positionH>
                <wp:positionV relativeFrom="paragraph">
                  <wp:posOffset>593505</wp:posOffset>
                </wp:positionV>
                <wp:extent cx="176543" cy="4527"/>
                <wp:effectExtent l="0" t="0" r="33020" b="33655"/>
                <wp:wrapNone/>
                <wp:docPr id="138" name="直線接點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543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AEF22C" id="直線接點 138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3.5pt,46.75pt" to="537.4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" strokecolor="#566daf [3044]"/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EEAECF" wp14:editId="0CB50861">
                <wp:simplePos x="0" y="0"/>
                <wp:positionH relativeFrom="column">
                  <wp:posOffset>5240655</wp:posOffset>
                </wp:positionH>
                <wp:positionV relativeFrom="paragraph">
                  <wp:posOffset>3611404</wp:posOffset>
                </wp:positionV>
                <wp:extent cx="278423" cy="144536"/>
                <wp:effectExtent l="0" t="0" r="7620" b="8255"/>
                <wp:wrapNone/>
                <wp:docPr id="133" name="文字方塊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511" w:rsidRPr="00D3193E" w:rsidRDefault="00AC6511" w:rsidP="00AC6511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RD76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EAECF" id="文字方塊 133" o:spid="_x0000_s1053" type="#_x0000_t202" style="position:absolute;left:0;text-align:left;margin-left:412.65pt;margin-top:284.35pt;width:21.9pt;height:1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" fillcolor="white [3212]" stroked="f" strokeweight=".5pt">
                <v:textbox>
                  <w:txbxContent>
                    <w:p w:rsidR="00AC6511" w:rsidRPr="00D3193E" w:rsidRDefault="00AC6511" w:rsidP="00AC6511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RD76</w:t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0F282A" wp14:editId="18848C35">
                <wp:simplePos x="0" y="0"/>
                <wp:positionH relativeFrom="column">
                  <wp:posOffset>5250656</wp:posOffset>
                </wp:positionH>
                <wp:positionV relativeFrom="paragraph">
                  <wp:posOffset>3109754</wp:posOffset>
                </wp:positionV>
                <wp:extent cx="278423" cy="144536"/>
                <wp:effectExtent l="0" t="0" r="7620" b="8255"/>
                <wp:wrapNone/>
                <wp:docPr id="132" name="文字方塊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511" w:rsidRPr="00D3193E" w:rsidRDefault="00AC6511" w:rsidP="00AC6511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RD66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F282A" id="文字方塊 132" o:spid="_x0000_s1054" type="#_x0000_t202" style="position:absolute;left:0;text-align:left;margin-left:413.45pt;margin-top:244.85pt;width:21.9pt;height: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" fillcolor="white [3212]" stroked="f" strokeweight=".5pt">
                <v:textbox>
                  <w:txbxContent>
                    <w:p w:rsidR="00AC6511" w:rsidRPr="00D3193E" w:rsidRDefault="00AC6511" w:rsidP="00AC6511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RD66</w:t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38287" wp14:editId="11B35481">
                <wp:simplePos x="0" y="0"/>
                <wp:positionH relativeFrom="column">
                  <wp:posOffset>3438049</wp:posOffset>
                </wp:positionH>
                <wp:positionV relativeFrom="paragraph">
                  <wp:posOffset>3589655</wp:posOffset>
                </wp:positionV>
                <wp:extent cx="278423" cy="144536"/>
                <wp:effectExtent l="0" t="0" r="7620" b="8255"/>
                <wp:wrapNone/>
                <wp:docPr id="131" name="文字方塊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511" w:rsidRPr="00D3193E" w:rsidRDefault="00AC6511" w:rsidP="00AC6511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RD56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38287" id="文字方塊 131" o:spid="_x0000_s1055" type="#_x0000_t202" style="position:absolute;left:0;text-align:left;margin-left:270.7pt;margin-top:282.65pt;width:21.9pt;height:1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" fillcolor="white [3212]" stroked="f" strokeweight=".5pt">
                <v:textbox>
                  <w:txbxContent>
                    <w:p w:rsidR="00AC6511" w:rsidRPr="00D3193E" w:rsidRDefault="00AC6511" w:rsidP="00AC6511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RD56</w:t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BD9C13" wp14:editId="30195C1F">
                <wp:simplePos x="0" y="0"/>
                <wp:positionH relativeFrom="column">
                  <wp:posOffset>5250497</wp:posOffset>
                </wp:positionH>
                <wp:positionV relativeFrom="paragraph">
                  <wp:posOffset>3333592</wp:posOffset>
                </wp:positionV>
                <wp:extent cx="278423" cy="144536"/>
                <wp:effectExtent l="0" t="0" r="7620" b="8255"/>
                <wp:wrapNone/>
                <wp:docPr id="128" name="文字方塊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511" w:rsidRPr="00D3193E" w:rsidRDefault="00AC6511" w:rsidP="00AC6511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RD4</w:t>
                            </w:r>
                            <w:r w:rsidRPr="00AC6511">
                              <w:rPr>
                                <w:rFonts w:hint="eastAsia"/>
                                <w:noProof/>
                                <w:sz w:val="6"/>
                                <w:szCs w:val="6"/>
                              </w:rPr>
                              <w:drawing>
                                <wp:inline distT="0" distB="0" distL="0" distR="0" wp14:anchorId="412339C5" wp14:editId="7F6C1C7E">
                                  <wp:extent cx="88900" cy="46758"/>
                                  <wp:effectExtent l="0" t="0" r="0" b="0"/>
                                  <wp:docPr id="130" name="圖片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00" cy="467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D9C13" id="文字方塊 128" o:spid="_x0000_s1056" type="#_x0000_t202" style="position:absolute;left:0;text-align:left;margin-left:413.4pt;margin-top:262.5pt;width:21.9pt;height:11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" fillcolor="white [3212]" stroked="f" strokeweight=".5pt">
                <v:textbox>
                  <w:txbxContent>
                    <w:p w:rsidR="00AC6511" w:rsidRPr="00D3193E" w:rsidRDefault="00AC6511" w:rsidP="00AC6511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RD4</w:t>
                      </w:r>
                      <w:r w:rsidRPr="00AC6511">
                        <w:rPr>
                          <w:rFonts w:hint="eastAsia"/>
                          <w:noProof/>
                          <w:sz w:val="6"/>
                          <w:szCs w:val="6"/>
                        </w:rPr>
                        <w:drawing>
                          <wp:inline distT="0" distB="0" distL="0" distR="0" wp14:anchorId="412339C5" wp14:editId="7F6C1C7E">
                            <wp:extent cx="88900" cy="46758"/>
                            <wp:effectExtent l="0" t="0" r="0" b="0"/>
                            <wp:docPr id="130" name="圖片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900" cy="467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sz w:val="6"/>
                          <w:szCs w:val="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7EFD538" wp14:editId="26D3BBE2">
                <wp:simplePos x="0" y="0"/>
                <wp:positionH relativeFrom="column">
                  <wp:posOffset>3438049</wp:posOffset>
                </wp:positionH>
                <wp:positionV relativeFrom="paragraph">
                  <wp:posOffset>3494405</wp:posOffset>
                </wp:positionV>
                <wp:extent cx="278423" cy="144536"/>
                <wp:effectExtent l="0" t="0" r="7620" b="8255"/>
                <wp:wrapNone/>
                <wp:docPr id="126" name="文字方塊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511" w:rsidRPr="00D3193E" w:rsidRDefault="00AC6511" w:rsidP="00AC6511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RD26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FD538" id="文字方塊 126" o:spid="_x0000_s1057" type="#_x0000_t202" style="position:absolute;left:0;text-align:left;margin-left:270.7pt;margin-top:275.15pt;width:21.9pt;height:11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" fillcolor="white [3212]" stroked="f" strokeweight=".5pt">
                <v:textbox>
                  <w:txbxContent>
                    <w:p w:rsidR="00AC6511" w:rsidRPr="00D3193E" w:rsidRDefault="00AC6511" w:rsidP="00AC6511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RD26</w:t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3DB8E37" wp14:editId="38EBA7E7">
                <wp:simplePos x="0" y="0"/>
                <wp:positionH relativeFrom="column">
                  <wp:posOffset>3443605</wp:posOffset>
                </wp:positionH>
                <wp:positionV relativeFrom="paragraph">
                  <wp:posOffset>3316288</wp:posOffset>
                </wp:positionV>
                <wp:extent cx="278423" cy="144536"/>
                <wp:effectExtent l="0" t="0" r="7620" b="8255"/>
                <wp:wrapNone/>
                <wp:docPr id="125" name="文字方塊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511" w:rsidRPr="00D3193E" w:rsidRDefault="00AC6511" w:rsidP="00AC6511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RD06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B8E37" id="文字方塊 125" o:spid="_x0000_s1058" type="#_x0000_t202" style="position:absolute;left:0;text-align:left;margin-left:271.15pt;margin-top:261.15pt;width:21.9pt;height:11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" fillcolor="white [3212]" stroked="f" strokeweight=".5pt">
                <v:textbox>
                  <w:txbxContent>
                    <w:p w:rsidR="00AC6511" w:rsidRPr="00D3193E" w:rsidRDefault="00AC6511" w:rsidP="00AC6511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RD06</w:t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3950D2E" wp14:editId="48276365">
                <wp:simplePos x="0" y="0"/>
                <wp:positionH relativeFrom="column">
                  <wp:posOffset>3448367</wp:posOffset>
                </wp:positionH>
                <wp:positionV relativeFrom="paragraph">
                  <wp:posOffset>3013869</wp:posOffset>
                </wp:positionV>
                <wp:extent cx="278423" cy="144536"/>
                <wp:effectExtent l="0" t="0" r="7620" b="8255"/>
                <wp:wrapNone/>
                <wp:docPr id="124" name="文字方塊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511" w:rsidRPr="00D3193E" w:rsidRDefault="00AC6511" w:rsidP="00AC6511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RD16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50D2E" id="文字方塊 124" o:spid="_x0000_s1059" type="#_x0000_t202" style="position:absolute;left:0;text-align:left;margin-left:271.5pt;margin-top:237.3pt;width:21.9pt;height:11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" fillcolor="white [3212]" stroked="f" strokeweight=".5pt">
                <v:textbox>
                  <w:txbxContent>
                    <w:p w:rsidR="00AC6511" w:rsidRPr="00D3193E" w:rsidRDefault="00AC6511" w:rsidP="00AC6511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RD16</w:t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A1CF0AF" wp14:editId="334A3EFE">
                <wp:simplePos x="0" y="0"/>
                <wp:positionH relativeFrom="column">
                  <wp:posOffset>3456781</wp:posOffset>
                </wp:positionH>
                <wp:positionV relativeFrom="paragraph">
                  <wp:posOffset>2919254</wp:posOffset>
                </wp:positionV>
                <wp:extent cx="278423" cy="144536"/>
                <wp:effectExtent l="0" t="0" r="7620" b="8255"/>
                <wp:wrapNone/>
                <wp:docPr id="118" name="文字方塊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511" w:rsidRPr="00D3193E" w:rsidRDefault="00AC6511" w:rsidP="00AC6511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RD36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CF0AF" id="文字方塊 118" o:spid="_x0000_s1060" type="#_x0000_t202" style="position:absolute;left:0;text-align:left;margin-left:272.2pt;margin-top:229.85pt;width:21.9pt;height:11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" fillcolor="white [3212]" stroked="f" strokeweight=".5pt">
                <v:textbox>
                  <w:txbxContent>
                    <w:p w:rsidR="00AC6511" w:rsidRPr="00D3193E" w:rsidRDefault="00AC6511" w:rsidP="00AC6511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RD36</w:t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25F72CF" wp14:editId="62C4558D">
                <wp:simplePos x="0" y="0"/>
                <wp:positionH relativeFrom="column">
                  <wp:posOffset>5243988</wp:posOffset>
                </wp:positionH>
                <wp:positionV relativeFrom="paragraph">
                  <wp:posOffset>3516947</wp:posOffset>
                </wp:positionV>
                <wp:extent cx="278423" cy="144536"/>
                <wp:effectExtent l="0" t="0" r="7620" b="8255"/>
                <wp:wrapNone/>
                <wp:docPr id="78" name="文字方塊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967" w:rsidRPr="00D3193E" w:rsidRDefault="003E1967" w:rsidP="003E1967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RC7</w:t>
                            </w:r>
                            <w:r w:rsidRPr="003E1967">
                              <w:rPr>
                                <w:rFonts w:hint="eastAsia"/>
                                <w:noProof/>
                                <w:sz w:val="6"/>
                                <w:szCs w:val="6"/>
                              </w:rPr>
                              <w:drawing>
                                <wp:inline distT="0" distB="0" distL="0" distR="0" wp14:anchorId="2DE82F8F" wp14:editId="3F75583E">
                                  <wp:extent cx="88900" cy="46886"/>
                                  <wp:effectExtent l="0" t="0" r="0" b="0"/>
                                  <wp:docPr id="119" name="圖片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00" cy="46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E1967">
                              <w:rPr>
                                <w:rFonts w:hint="eastAsia"/>
                                <w:noProof/>
                                <w:sz w:val="6"/>
                                <w:szCs w:val="6"/>
                              </w:rPr>
                              <w:drawing>
                                <wp:inline distT="0" distB="0" distL="0" distR="0" wp14:anchorId="13C70D74" wp14:editId="565BE731">
                                  <wp:extent cx="88900" cy="46886"/>
                                  <wp:effectExtent l="0" t="0" r="0" b="0"/>
                                  <wp:docPr id="120" name="圖片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00" cy="46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E1967">
                              <w:rPr>
                                <w:rFonts w:hint="eastAsia"/>
                                <w:noProof/>
                                <w:sz w:val="6"/>
                                <w:szCs w:val="6"/>
                              </w:rPr>
                              <w:drawing>
                                <wp:inline distT="0" distB="0" distL="0" distR="0" wp14:anchorId="1EC12AA7" wp14:editId="738E1910">
                                  <wp:extent cx="88900" cy="46886"/>
                                  <wp:effectExtent l="0" t="0" r="0" b="0"/>
                                  <wp:docPr id="121" name="圖片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00" cy="46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E1967">
                              <w:rPr>
                                <w:rFonts w:hint="eastAsia"/>
                                <w:noProof/>
                                <w:sz w:val="6"/>
                                <w:szCs w:val="6"/>
                              </w:rPr>
                              <w:drawing>
                                <wp:inline distT="0" distB="0" distL="0" distR="0" wp14:anchorId="2D647732" wp14:editId="023D80BA">
                                  <wp:extent cx="88900" cy="46886"/>
                                  <wp:effectExtent l="0" t="0" r="0" b="0"/>
                                  <wp:docPr id="122" name="圖片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00" cy="46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F72CF" id="文字方塊 78" o:spid="_x0000_s1061" type="#_x0000_t202" style="position:absolute;left:0;text-align:left;margin-left:412.9pt;margin-top:276.9pt;width:21.9pt;height:11.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" fillcolor="white [3212]" stroked="f" strokeweight=".5pt">
                <v:textbox>
                  <w:txbxContent>
                    <w:p w:rsidR="003E1967" w:rsidRPr="00D3193E" w:rsidRDefault="003E1967" w:rsidP="003E1967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RC7</w:t>
                      </w:r>
                      <w:r w:rsidRPr="003E1967">
                        <w:rPr>
                          <w:rFonts w:hint="eastAsia"/>
                          <w:noProof/>
                          <w:sz w:val="6"/>
                          <w:szCs w:val="6"/>
                        </w:rPr>
                        <w:drawing>
                          <wp:inline distT="0" distB="0" distL="0" distR="0" wp14:anchorId="2DE82F8F" wp14:editId="3F75583E">
                            <wp:extent cx="88900" cy="46886"/>
                            <wp:effectExtent l="0" t="0" r="0" b="0"/>
                            <wp:docPr id="119" name="圖片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900" cy="46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E1967">
                        <w:rPr>
                          <w:rFonts w:hint="eastAsia"/>
                          <w:noProof/>
                          <w:sz w:val="6"/>
                          <w:szCs w:val="6"/>
                        </w:rPr>
                        <w:drawing>
                          <wp:inline distT="0" distB="0" distL="0" distR="0" wp14:anchorId="13C70D74" wp14:editId="565BE731">
                            <wp:extent cx="88900" cy="46886"/>
                            <wp:effectExtent l="0" t="0" r="0" b="0"/>
                            <wp:docPr id="120" name="圖片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900" cy="46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E1967">
                        <w:rPr>
                          <w:rFonts w:hint="eastAsia"/>
                          <w:noProof/>
                          <w:sz w:val="6"/>
                          <w:szCs w:val="6"/>
                        </w:rPr>
                        <w:drawing>
                          <wp:inline distT="0" distB="0" distL="0" distR="0" wp14:anchorId="1EC12AA7" wp14:editId="738E1910">
                            <wp:extent cx="88900" cy="46886"/>
                            <wp:effectExtent l="0" t="0" r="0" b="0"/>
                            <wp:docPr id="121" name="圖片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900" cy="46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E1967">
                        <w:rPr>
                          <w:rFonts w:hint="eastAsia"/>
                          <w:noProof/>
                          <w:sz w:val="6"/>
                          <w:szCs w:val="6"/>
                        </w:rPr>
                        <w:drawing>
                          <wp:inline distT="0" distB="0" distL="0" distR="0" wp14:anchorId="2D647732" wp14:editId="023D80BA">
                            <wp:extent cx="88900" cy="46886"/>
                            <wp:effectExtent l="0" t="0" r="0" b="0"/>
                            <wp:docPr id="122" name="圖片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900" cy="46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112E0B6" wp14:editId="6C435B77">
                <wp:simplePos x="0" y="0"/>
                <wp:positionH relativeFrom="column">
                  <wp:posOffset>5249704</wp:posOffset>
                </wp:positionH>
                <wp:positionV relativeFrom="paragraph">
                  <wp:posOffset>3413443</wp:posOffset>
                </wp:positionV>
                <wp:extent cx="278423" cy="144536"/>
                <wp:effectExtent l="0" t="0" r="7620" b="8255"/>
                <wp:wrapNone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967" w:rsidRPr="00D3193E" w:rsidRDefault="003E1967" w:rsidP="003E1967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2E0B6" id="文字方塊 75" o:spid="_x0000_s1062" type="#_x0000_t202" style="position:absolute;left:0;text-align:left;margin-left:413.35pt;margin-top:268.8pt;width:21.9pt;height:11.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" fillcolor="white [3212]" stroked="f" strokeweight=".5pt">
                <v:textbox>
                  <w:txbxContent>
                    <w:p w:rsidR="003E1967" w:rsidRPr="00D3193E" w:rsidRDefault="003E1967" w:rsidP="003E1967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RC4</w:t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F18CAA8" wp14:editId="25237490">
                <wp:simplePos x="0" y="0"/>
                <wp:positionH relativeFrom="column">
                  <wp:posOffset>5251132</wp:posOffset>
                </wp:positionH>
                <wp:positionV relativeFrom="paragraph">
                  <wp:posOffset>3207385</wp:posOffset>
                </wp:positionV>
                <wp:extent cx="278423" cy="144536"/>
                <wp:effectExtent l="0" t="0" r="7620" b="8255"/>
                <wp:wrapNone/>
                <wp:docPr id="73" name="文字方塊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967" w:rsidRPr="00D3193E" w:rsidRDefault="003E1967" w:rsidP="003E1967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RC</w:t>
                            </w:r>
                            <w:r>
                              <w:rPr>
                                <w:sz w:val="6"/>
                                <w:szCs w:val="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8CAA8" id="文字方塊 73" o:spid="_x0000_s1063" type="#_x0000_t202" style="position:absolute;left:0;text-align:left;margin-left:413.45pt;margin-top:252.55pt;width:21.9pt;height:11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" fillcolor="white [3212]" stroked="f" strokeweight=".5pt">
                <v:textbox>
                  <w:txbxContent>
                    <w:p w:rsidR="003E1967" w:rsidRPr="00D3193E" w:rsidRDefault="003E1967" w:rsidP="003E1967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RC</w:t>
                      </w:r>
                      <w:r>
                        <w:rPr>
                          <w:sz w:val="6"/>
                          <w:szCs w:val="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C3B7095" wp14:editId="6F5AEDC6">
                <wp:simplePos x="0" y="0"/>
                <wp:positionH relativeFrom="column">
                  <wp:posOffset>3436620</wp:posOffset>
                </wp:positionH>
                <wp:positionV relativeFrom="paragraph">
                  <wp:posOffset>3404394</wp:posOffset>
                </wp:positionV>
                <wp:extent cx="278423" cy="144536"/>
                <wp:effectExtent l="0" t="0" r="7620" b="8255"/>
                <wp:wrapNone/>
                <wp:docPr id="74" name="文字方塊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967" w:rsidRPr="00D3193E" w:rsidRDefault="003E1967" w:rsidP="003E1967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B7095" id="文字方塊 74" o:spid="_x0000_s1064" type="#_x0000_t202" style="position:absolute;left:0;text-align:left;margin-left:270.6pt;margin-top:268.05pt;width:21.9pt;height:11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" fillcolor="white [3212]" stroked="f" strokeweight=".5pt">
                <v:textbox>
                  <w:txbxContent>
                    <w:p w:rsidR="003E1967" w:rsidRPr="00D3193E" w:rsidRDefault="003E1967" w:rsidP="003E1967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RC3</w:t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E60C97B" wp14:editId="321E3399">
                <wp:simplePos x="0" y="0"/>
                <wp:positionH relativeFrom="column">
                  <wp:posOffset>3441382</wp:posOffset>
                </wp:positionH>
                <wp:positionV relativeFrom="paragraph">
                  <wp:posOffset>3218498</wp:posOffset>
                </wp:positionV>
                <wp:extent cx="278423" cy="144536"/>
                <wp:effectExtent l="0" t="0" r="7620" b="8255"/>
                <wp:wrapNone/>
                <wp:docPr id="76" name="文字方塊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967" w:rsidRPr="00D3193E" w:rsidRDefault="003E1967" w:rsidP="003E1967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C97B" id="文字方塊 76" o:spid="_x0000_s1065" type="#_x0000_t202" style="position:absolute;left:0;text-align:left;margin-left:270.95pt;margin-top:253.45pt;width:21.9pt;height:11.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" fillcolor="white [3212]" stroked="f" strokeweight=".5pt">
                <v:textbox>
                  <w:txbxContent>
                    <w:p w:rsidR="003E1967" w:rsidRPr="00D3193E" w:rsidRDefault="003E1967" w:rsidP="003E1967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RC5</w:t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BAE4C19" wp14:editId="78AA3AEA">
                <wp:simplePos x="0" y="0"/>
                <wp:positionH relativeFrom="column">
                  <wp:posOffset>3440589</wp:posOffset>
                </wp:positionH>
                <wp:positionV relativeFrom="paragraph">
                  <wp:posOffset>3120548</wp:posOffset>
                </wp:positionV>
                <wp:extent cx="278423" cy="144536"/>
                <wp:effectExtent l="0" t="0" r="7620" b="8255"/>
                <wp:wrapNone/>
                <wp:docPr id="77" name="文字方塊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967" w:rsidRPr="00D3193E" w:rsidRDefault="003E1967" w:rsidP="003E1967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RC6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E4C19" id="文字方塊 77" o:spid="_x0000_s1066" type="#_x0000_t202" style="position:absolute;left:0;text-align:left;margin-left:270.9pt;margin-top:245.7pt;width:21.9pt;height:11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" fillcolor="white [3212]" stroked="f" strokeweight=".5pt">
                <v:textbox>
                  <w:txbxContent>
                    <w:p w:rsidR="003E1967" w:rsidRPr="00D3193E" w:rsidRDefault="003E1967" w:rsidP="003E1967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RC6</w:t>
                      </w:r>
                    </w:p>
                  </w:txbxContent>
                </v:textbox>
              </v:shape>
            </w:pict>
          </mc:Fallback>
        </mc:AlternateContent>
      </w:r>
      <w:r w:rsidR="00AC6511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5A30910" wp14:editId="4A9F6D93">
                <wp:simplePos x="0" y="0"/>
                <wp:positionH relativeFrom="column">
                  <wp:posOffset>3726180</wp:posOffset>
                </wp:positionH>
                <wp:positionV relativeFrom="paragraph">
                  <wp:posOffset>3224530</wp:posOffset>
                </wp:positionV>
                <wp:extent cx="275053" cy="140922"/>
                <wp:effectExtent l="0" t="0" r="0" b="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53" cy="1409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193E" w:rsidRPr="00D3193E" w:rsidRDefault="00D3193E" w:rsidP="00D3193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D3193E">
                              <w:rPr>
                                <w:rFonts w:hint="eastAsia"/>
                                <w:sz w:val="6"/>
                                <w:szCs w:val="6"/>
                              </w:rPr>
                              <w:t>1</w:t>
                            </w:r>
                            <w:r w:rsidRPr="00D3193E">
                              <w:rPr>
                                <w:sz w:val="6"/>
                                <w:szCs w:val="6"/>
                              </w:rPr>
                              <w:t>k</w:t>
                            </w:r>
                            <w:r w:rsidRPr="00D3193E">
                              <w:rPr>
                                <w:rFonts w:ascii="新細明體" w:eastAsia="新細明體" w:hAnsi="新細明體" w:hint="eastAsia"/>
                                <w:sz w:val="6"/>
                                <w:szCs w:val="6"/>
                              </w:rPr>
                              <w:t>Ω</w:t>
                            </w:r>
                            <w:r w:rsidR="00AC6511" w:rsidRPr="00AC6511">
                              <w:rPr>
                                <w:rFonts w:ascii="新細明體" w:eastAsia="新細明體" w:hAnsi="新細明體" w:hint="eastAsia"/>
                                <w:noProof/>
                                <w:sz w:val="6"/>
                                <w:szCs w:val="6"/>
                              </w:rPr>
                              <w:drawing>
                                <wp:inline distT="0" distB="0" distL="0" distR="0" wp14:anchorId="109B9A52" wp14:editId="3C7BF722">
                                  <wp:extent cx="85725" cy="45499"/>
                                  <wp:effectExtent l="0" t="0" r="0" b="0"/>
                                  <wp:docPr id="123" name="圖片 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454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30910" id="文字方塊 37" o:spid="_x0000_s1067" type="#_x0000_t202" style="position:absolute;left:0;text-align:left;margin-left:293.4pt;margin-top:253.9pt;width:21.65pt;height:11.1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" fillcolor="white [3212]" stroked="f" strokeweight=".5pt">
                <v:textbox>
                  <w:txbxContent>
                    <w:p w:rsidR="00D3193E" w:rsidRPr="00D3193E" w:rsidRDefault="00D3193E" w:rsidP="00D3193E">
                      <w:pPr>
                        <w:rPr>
                          <w:sz w:val="6"/>
                          <w:szCs w:val="6"/>
                        </w:rPr>
                      </w:pPr>
                      <w:r w:rsidRPr="00D3193E">
                        <w:rPr>
                          <w:rFonts w:hint="eastAsia"/>
                          <w:sz w:val="6"/>
                          <w:szCs w:val="6"/>
                        </w:rPr>
                        <w:t>1</w:t>
                      </w:r>
                      <w:r w:rsidRPr="00D3193E">
                        <w:rPr>
                          <w:sz w:val="6"/>
                          <w:szCs w:val="6"/>
                        </w:rPr>
                        <w:t>k</w:t>
                      </w:r>
                      <w:r w:rsidRPr="00D3193E">
                        <w:rPr>
                          <w:rFonts w:ascii="新細明體" w:eastAsia="新細明體" w:hAnsi="新細明體" w:hint="eastAsia"/>
                          <w:sz w:val="6"/>
                          <w:szCs w:val="6"/>
                        </w:rPr>
                        <w:t>Ω</w:t>
                      </w:r>
                      <w:r w:rsidR="00AC6511" w:rsidRPr="00AC6511">
                        <w:rPr>
                          <w:rFonts w:ascii="新細明體" w:eastAsia="新細明體" w:hAnsi="新細明體" w:hint="eastAsia"/>
                          <w:noProof/>
                          <w:sz w:val="6"/>
                          <w:szCs w:val="6"/>
                        </w:rPr>
                        <w:drawing>
                          <wp:inline distT="0" distB="0" distL="0" distR="0" wp14:anchorId="109B9A52" wp14:editId="3C7BF722">
                            <wp:extent cx="85725" cy="45499"/>
                            <wp:effectExtent l="0" t="0" r="0" b="0"/>
                            <wp:docPr id="123" name="圖片 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454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C6511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13B742C" wp14:editId="40E498AC">
                <wp:simplePos x="0" y="0"/>
                <wp:positionH relativeFrom="column">
                  <wp:posOffset>4954428</wp:posOffset>
                </wp:positionH>
                <wp:positionV relativeFrom="paragraph">
                  <wp:posOffset>3544729</wp:posOffset>
                </wp:positionV>
                <wp:extent cx="269631" cy="84797"/>
                <wp:effectExtent l="0" t="0" r="16510" b="1079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31" cy="84797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BB727" id="矩形 46" o:spid="_x0000_s1026" style="position:absolute;margin-left:390.1pt;margin-top:279.1pt;width:21.25pt;height:6.7pt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" filled="f" strokecolor="black [3200]" strokeweight=".5pt"/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CC1CC6A" wp14:editId="51CBAE63">
                <wp:simplePos x="0" y="0"/>
                <wp:positionH relativeFrom="column">
                  <wp:posOffset>4962525</wp:posOffset>
                </wp:positionH>
                <wp:positionV relativeFrom="paragraph">
                  <wp:posOffset>3649663</wp:posOffset>
                </wp:positionV>
                <wp:extent cx="288131" cy="78582"/>
                <wp:effectExtent l="0" t="0" r="0" b="0"/>
                <wp:wrapNone/>
                <wp:docPr id="116" name="文字方塊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131" cy="785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511" w:rsidRPr="00D3193E" w:rsidRDefault="00AC6511" w:rsidP="00AC6511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1CC6A" id="文字方塊 116" o:spid="_x0000_s1068" type="#_x0000_t202" style="position:absolute;left:0;text-align:left;margin-left:390.75pt;margin-top:287.4pt;width:22.7pt;height:6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" fillcolor="white [3212]" stroked="f" strokeweight=".5pt">
                <v:textbox>
                  <w:txbxContent>
                    <w:p w:rsidR="00AC6511" w:rsidRPr="00D3193E" w:rsidRDefault="00AC6511" w:rsidP="00AC6511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DEDE86E" wp14:editId="7AFA7CFA">
                <wp:simplePos x="0" y="0"/>
                <wp:positionH relativeFrom="column">
                  <wp:posOffset>4957287</wp:posOffset>
                </wp:positionH>
                <wp:positionV relativeFrom="paragraph">
                  <wp:posOffset>3356134</wp:posOffset>
                </wp:positionV>
                <wp:extent cx="250031" cy="78582"/>
                <wp:effectExtent l="0" t="0" r="0" b="0"/>
                <wp:wrapNone/>
                <wp:docPr id="115" name="文字方塊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031" cy="785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511" w:rsidRPr="00D3193E" w:rsidRDefault="00AC6511" w:rsidP="00AC6511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DE86E" id="文字方塊 115" o:spid="_x0000_s1069" type="#_x0000_t202" style="position:absolute;left:0;text-align:left;margin-left:390.35pt;margin-top:264.25pt;width:19.7pt;height:6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" fillcolor="white [3212]" stroked="f" strokeweight=".5pt">
                <v:textbox>
                  <w:txbxContent>
                    <w:p w:rsidR="00AC6511" w:rsidRPr="00D3193E" w:rsidRDefault="00AC6511" w:rsidP="00AC6511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6511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FCCAD7A" wp14:editId="0A27E92F">
                <wp:simplePos x="0" y="0"/>
                <wp:positionH relativeFrom="column">
                  <wp:posOffset>4947920</wp:posOffset>
                </wp:positionH>
                <wp:positionV relativeFrom="paragraph">
                  <wp:posOffset>3215799</wp:posOffset>
                </wp:positionV>
                <wp:extent cx="275053" cy="140922"/>
                <wp:effectExtent l="0" t="0" r="0" b="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53" cy="1409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193E" w:rsidRPr="00D3193E" w:rsidRDefault="00D3193E" w:rsidP="00D3193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D3193E">
                              <w:rPr>
                                <w:rFonts w:hint="eastAsia"/>
                                <w:sz w:val="6"/>
                                <w:szCs w:val="6"/>
                              </w:rPr>
                              <w:t>1</w:t>
                            </w:r>
                            <w:r w:rsidRPr="00D3193E">
                              <w:rPr>
                                <w:sz w:val="6"/>
                                <w:szCs w:val="6"/>
                              </w:rPr>
                              <w:t>k</w:t>
                            </w:r>
                            <w:r w:rsidRPr="00D3193E">
                              <w:rPr>
                                <w:rFonts w:ascii="新細明體" w:eastAsia="新細明體" w:hAnsi="新細明體" w:hint="eastAsia"/>
                                <w:sz w:val="6"/>
                                <w:szCs w:val="6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CAD7A" id="文字方塊 36" o:spid="_x0000_s1070" type="#_x0000_t202" style="position:absolute;left:0;text-align:left;margin-left:389.6pt;margin-top:253.2pt;width:21.65pt;height:11.1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" fillcolor="white [3212]" stroked="f" strokeweight=".5pt">
                <v:textbox>
                  <w:txbxContent>
                    <w:p w:rsidR="00D3193E" w:rsidRPr="00D3193E" w:rsidRDefault="00D3193E" w:rsidP="00D3193E">
                      <w:pPr>
                        <w:rPr>
                          <w:sz w:val="6"/>
                          <w:szCs w:val="6"/>
                        </w:rPr>
                      </w:pPr>
                      <w:r w:rsidRPr="00D3193E">
                        <w:rPr>
                          <w:rFonts w:hint="eastAsia"/>
                          <w:sz w:val="6"/>
                          <w:szCs w:val="6"/>
                        </w:rPr>
                        <w:t>1</w:t>
                      </w:r>
                      <w:r w:rsidRPr="00D3193E">
                        <w:rPr>
                          <w:sz w:val="6"/>
                          <w:szCs w:val="6"/>
                        </w:rPr>
                        <w:t>k</w:t>
                      </w:r>
                      <w:r w:rsidRPr="00D3193E">
                        <w:rPr>
                          <w:rFonts w:ascii="新細明體" w:eastAsia="新細明體" w:hAnsi="新細明體" w:hint="eastAsia"/>
                          <w:sz w:val="6"/>
                          <w:szCs w:val="6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AC6511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229C07F" wp14:editId="16CA8774">
                <wp:simplePos x="0" y="0"/>
                <wp:positionH relativeFrom="column">
                  <wp:posOffset>4945856</wp:posOffset>
                </wp:positionH>
                <wp:positionV relativeFrom="paragraph">
                  <wp:posOffset>3161506</wp:posOffset>
                </wp:positionV>
                <wp:extent cx="250031" cy="78582"/>
                <wp:effectExtent l="0" t="0" r="0" b="0"/>
                <wp:wrapNone/>
                <wp:docPr id="114" name="文字方塊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031" cy="785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511" w:rsidRPr="00D3193E" w:rsidRDefault="00AC6511" w:rsidP="00AC6511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9C07F" id="文字方塊 114" o:spid="_x0000_s1071" type="#_x0000_t202" style="position:absolute;left:0;text-align:left;margin-left:389.45pt;margin-top:248.95pt;width:19.7pt;height:6.2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" fillcolor="white [3212]" stroked="f" strokeweight=".5pt">
                <v:textbox>
                  <w:txbxContent>
                    <w:p w:rsidR="00AC6511" w:rsidRPr="00D3193E" w:rsidRDefault="00AC6511" w:rsidP="00AC6511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6511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BB3346" wp14:editId="12AAF5E0">
                <wp:simplePos x="0" y="0"/>
                <wp:positionH relativeFrom="column">
                  <wp:posOffset>3726815</wp:posOffset>
                </wp:positionH>
                <wp:positionV relativeFrom="paragraph">
                  <wp:posOffset>3439160</wp:posOffset>
                </wp:positionV>
                <wp:extent cx="269240" cy="84455"/>
                <wp:effectExtent l="0" t="0" r="16510" b="1079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40" cy="84455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FB190" id="矩形 47" o:spid="_x0000_s1026" style="position:absolute;margin-left:293.45pt;margin-top:270.8pt;width:21.2pt;height:6.6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" filled="f" strokecolor="black [3200]" strokeweight=".5pt"/>
            </w:pict>
          </mc:Fallback>
        </mc:AlternateContent>
      </w:r>
      <w:r w:rsidR="00AC6511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431936" behindDoc="0" locked="0" layoutInCell="1" allowOverlap="1" wp14:anchorId="43A74627" wp14:editId="033B0D5B">
                <wp:simplePos x="0" y="0"/>
                <wp:positionH relativeFrom="column">
                  <wp:posOffset>3721100</wp:posOffset>
                </wp:positionH>
                <wp:positionV relativeFrom="paragraph">
                  <wp:posOffset>3398837</wp:posOffset>
                </wp:positionV>
                <wp:extent cx="275053" cy="140922"/>
                <wp:effectExtent l="0" t="0" r="0" b="0"/>
                <wp:wrapNone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53" cy="1409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193E" w:rsidRPr="00D3193E" w:rsidRDefault="00D3193E" w:rsidP="00D3193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D3193E">
                              <w:rPr>
                                <w:rFonts w:hint="eastAsia"/>
                                <w:sz w:val="6"/>
                                <w:szCs w:val="6"/>
                              </w:rPr>
                              <w:t>1</w:t>
                            </w:r>
                            <w:r w:rsidRPr="00D3193E">
                              <w:rPr>
                                <w:sz w:val="6"/>
                                <w:szCs w:val="6"/>
                              </w:rPr>
                              <w:t>k</w:t>
                            </w:r>
                            <w:r w:rsidRPr="00D3193E">
                              <w:rPr>
                                <w:rFonts w:ascii="新細明體" w:eastAsia="新細明體" w:hAnsi="新細明體" w:hint="eastAsia"/>
                                <w:sz w:val="6"/>
                                <w:szCs w:val="6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74627" id="文字方塊 40" o:spid="_x0000_s1072" type="#_x0000_t202" style="position:absolute;left:0;text-align:left;margin-left:293pt;margin-top:267.6pt;width:21.65pt;height:11.1pt;z-index:25143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" fillcolor="white [3212]" stroked="f" strokeweight=".5pt">
                <v:textbox>
                  <w:txbxContent>
                    <w:p w:rsidR="00D3193E" w:rsidRPr="00D3193E" w:rsidRDefault="00D3193E" w:rsidP="00D3193E">
                      <w:pPr>
                        <w:rPr>
                          <w:sz w:val="6"/>
                          <w:szCs w:val="6"/>
                        </w:rPr>
                      </w:pPr>
                      <w:r w:rsidRPr="00D3193E">
                        <w:rPr>
                          <w:rFonts w:hint="eastAsia"/>
                          <w:sz w:val="6"/>
                          <w:szCs w:val="6"/>
                        </w:rPr>
                        <w:t>1</w:t>
                      </w:r>
                      <w:r w:rsidRPr="00D3193E">
                        <w:rPr>
                          <w:sz w:val="6"/>
                          <w:szCs w:val="6"/>
                        </w:rPr>
                        <w:t>k</w:t>
                      </w:r>
                      <w:r w:rsidRPr="00D3193E">
                        <w:rPr>
                          <w:rFonts w:ascii="新細明體" w:eastAsia="新細明體" w:hAnsi="新細明體" w:hint="eastAsia"/>
                          <w:sz w:val="6"/>
                          <w:szCs w:val="6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4F27864C" wp14:editId="3A57E382">
                <wp:simplePos x="0" y="0"/>
                <wp:positionH relativeFrom="column">
                  <wp:posOffset>3725545</wp:posOffset>
                </wp:positionH>
                <wp:positionV relativeFrom="paragraph">
                  <wp:posOffset>3255010</wp:posOffset>
                </wp:positionV>
                <wp:extent cx="269240" cy="84455"/>
                <wp:effectExtent l="0" t="0" r="16510" b="1079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40" cy="84455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A79CB" id="矩形 44" o:spid="_x0000_s1026" style="position:absolute;margin-left:293.35pt;margin-top:256.3pt;width:21.2pt;height:6.65pt;z-index:25160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" filled="f" strokecolor="black [3200]" strokeweight=".5pt"/>
            </w:pict>
          </mc:Fallback>
        </mc:AlternateContent>
      </w:r>
      <w:r w:rsid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44B69916" wp14:editId="2C1BCAA5">
                <wp:simplePos x="0" y="0"/>
                <wp:positionH relativeFrom="column">
                  <wp:posOffset>3731260</wp:posOffset>
                </wp:positionH>
                <wp:positionV relativeFrom="paragraph">
                  <wp:posOffset>3145790</wp:posOffset>
                </wp:positionV>
                <wp:extent cx="269240" cy="84455"/>
                <wp:effectExtent l="0" t="0" r="16510" b="1079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40" cy="84455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4A120" id="矩形 42" o:spid="_x0000_s1026" style="position:absolute;margin-left:293.8pt;margin-top:247.7pt;width:21.2pt;height:6.65pt;z-index:25154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" filled="f" strokecolor="black [3200]" strokeweight=".5pt"/>
            </w:pict>
          </mc:Fallback>
        </mc:AlternateContent>
      </w:r>
      <w:r w:rsid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284480" behindDoc="0" locked="0" layoutInCell="1" allowOverlap="1" wp14:anchorId="4139D3C3" wp14:editId="627DC60A">
                <wp:simplePos x="0" y="0"/>
                <wp:positionH relativeFrom="column">
                  <wp:posOffset>3731260</wp:posOffset>
                </wp:positionH>
                <wp:positionV relativeFrom="paragraph">
                  <wp:posOffset>3122783</wp:posOffset>
                </wp:positionV>
                <wp:extent cx="275053" cy="140922"/>
                <wp:effectExtent l="0" t="0" r="0" b="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53" cy="1409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193E" w:rsidRPr="00D3193E" w:rsidRDefault="00D3193E" w:rsidP="00D3193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D3193E">
                              <w:rPr>
                                <w:rFonts w:hint="eastAsia"/>
                                <w:sz w:val="6"/>
                                <w:szCs w:val="6"/>
                              </w:rPr>
                              <w:t>1</w:t>
                            </w:r>
                            <w:r w:rsidRPr="00D3193E">
                              <w:rPr>
                                <w:sz w:val="6"/>
                                <w:szCs w:val="6"/>
                              </w:rPr>
                              <w:t>k</w:t>
                            </w:r>
                            <w:r w:rsidRPr="00D3193E">
                              <w:rPr>
                                <w:rFonts w:ascii="新細明體" w:eastAsia="新細明體" w:hAnsi="新細明體" w:hint="eastAsia"/>
                                <w:sz w:val="6"/>
                                <w:szCs w:val="6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9D3C3" id="文字方塊 33" o:spid="_x0000_s1073" type="#_x0000_t202" style="position:absolute;left:0;text-align:left;margin-left:293.8pt;margin-top:245.9pt;width:21.65pt;height:11.1pt;z-index:25128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" fillcolor="white [3212]" stroked="f" strokeweight=".5pt">
                <v:textbox>
                  <w:txbxContent>
                    <w:p w:rsidR="00D3193E" w:rsidRPr="00D3193E" w:rsidRDefault="00D3193E" w:rsidP="00D3193E">
                      <w:pPr>
                        <w:rPr>
                          <w:sz w:val="6"/>
                          <w:szCs w:val="6"/>
                        </w:rPr>
                      </w:pPr>
                      <w:r w:rsidRPr="00D3193E">
                        <w:rPr>
                          <w:rFonts w:hint="eastAsia"/>
                          <w:sz w:val="6"/>
                          <w:szCs w:val="6"/>
                        </w:rPr>
                        <w:t>1</w:t>
                      </w:r>
                      <w:r w:rsidRPr="00D3193E">
                        <w:rPr>
                          <w:sz w:val="6"/>
                          <w:szCs w:val="6"/>
                        </w:rPr>
                        <w:t>k</w:t>
                      </w:r>
                      <w:r w:rsidRPr="00D3193E">
                        <w:rPr>
                          <w:rFonts w:ascii="新細明體" w:eastAsia="新細明體" w:hAnsi="新細明體" w:hint="eastAsia"/>
                          <w:sz w:val="6"/>
                          <w:szCs w:val="6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3E1967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BF4F5F0" wp14:editId="6F8BCB6E">
                <wp:simplePos x="0" y="0"/>
                <wp:positionH relativeFrom="column">
                  <wp:posOffset>5251939</wp:posOffset>
                </wp:positionH>
                <wp:positionV relativeFrom="paragraph">
                  <wp:posOffset>3017129</wp:posOffset>
                </wp:positionV>
                <wp:extent cx="278423" cy="144536"/>
                <wp:effectExtent l="0" t="0" r="7620" b="8255"/>
                <wp:wrapNone/>
                <wp:docPr id="71" name="文字方塊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23" cy="1445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967" w:rsidRPr="00D3193E" w:rsidRDefault="003E1967" w:rsidP="003E1967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4F5F0" id="文字方塊 71" o:spid="_x0000_s1074" type="#_x0000_t202" style="position:absolute;left:0;text-align:left;margin-left:413.55pt;margin-top:237.55pt;width:21.9pt;height:11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" fillcolor="white [3212]" stroked="f" strokeweight=".5pt">
                <v:textbox>
                  <w:txbxContent>
                    <w:p w:rsidR="003E1967" w:rsidRPr="00D3193E" w:rsidRDefault="003E1967" w:rsidP="003E1967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RC1</w:t>
                      </w:r>
                    </w:p>
                  </w:txbxContent>
                </v:textbox>
              </v:shape>
            </w:pict>
          </mc:Fallback>
        </mc:AlternateContent>
      </w:r>
      <w:r w:rsidR="003E1967" w:rsidRP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1083398" wp14:editId="12B03925">
                <wp:simplePos x="0" y="0"/>
                <wp:positionH relativeFrom="column">
                  <wp:posOffset>5256139</wp:posOffset>
                </wp:positionH>
                <wp:positionV relativeFrom="paragraph">
                  <wp:posOffset>2848220</wp:posOffset>
                </wp:positionV>
                <wp:extent cx="274955" cy="201930"/>
                <wp:effectExtent l="0" t="0" r="0" b="7620"/>
                <wp:wrapNone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967" w:rsidRDefault="003E1967" w:rsidP="003E1967">
                            <w:pPr>
                              <w:spacing w:after="0"/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:rsidR="003E1967" w:rsidRPr="00D3193E" w:rsidRDefault="003E1967" w:rsidP="003E1967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hint="eastAsia"/>
                                <w:sz w:val="6"/>
                                <w:szCs w:val="6"/>
                              </w:rPr>
                              <w:t>RC0</w:t>
                            </w:r>
                            <w:r w:rsidRPr="003E1967">
                              <w:rPr>
                                <w:rFonts w:ascii="新細明體" w:eastAsia="新細明體" w:hAnsi="新細明體" w:hint="eastAsia"/>
                                <w:noProof/>
                                <w:sz w:val="6"/>
                                <w:szCs w:val="6"/>
                              </w:rPr>
                              <w:drawing>
                                <wp:inline distT="0" distB="0" distL="0" distR="0" wp14:anchorId="03CDE32F" wp14:editId="0C9146DD">
                                  <wp:extent cx="85725" cy="27350"/>
                                  <wp:effectExtent l="0" t="0" r="0" b="0"/>
                                  <wp:docPr id="110" name="圖片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27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83398" id="文字方塊 52" o:spid="_x0000_s1075" type="#_x0000_t202" style="position:absolute;left:0;text-align:left;margin-left:413.85pt;margin-top:224.25pt;width:21.65pt;height:15.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" fillcolor="white [3212]" stroked="f" strokeweight=".5pt">
                <v:textbox>
                  <w:txbxContent>
                    <w:p w:rsidR="003E1967" w:rsidRDefault="003E1967" w:rsidP="003E1967">
                      <w:pPr>
                        <w:spacing w:after="0"/>
                        <w:rPr>
                          <w:sz w:val="6"/>
                          <w:szCs w:val="6"/>
                        </w:rPr>
                      </w:pPr>
                    </w:p>
                    <w:p w:rsidR="003E1967" w:rsidRPr="00D3193E" w:rsidRDefault="003E1967" w:rsidP="003E1967">
                      <w:pPr>
                        <w:rPr>
                          <w:sz w:val="6"/>
                          <w:szCs w:val="6"/>
                        </w:rPr>
                      </w:pPr>
                      <w:r>
                        <w:rPr>
                          <w:rFonts w:hint="eastAsia"/>
                          <w:sz w:val="6"/>
                          <w:szCs w:val="6"/>
                        </w:rPr>
                        <w:t>RC0</w:t>
                      </w:r>
                      <w:r w:rsidRPr="003E1967">
                        <w:rPr>
                          <w:rFonts w:ascii="新細明體" w:eastAsia="新細明體" w:hAnsi="新細明體" w:hint="eastAsia"/>
                          <w:noProof/>
                          <w:sz w:val="6"/>
                          <w:szCs w:val="6"/>
                        </w:rPr>
                        <w:drawing>
                          <wp:inline distT="0" distB="0" distL="0" distR="0" wp14:anchorId="03CDE32F" wp14:editId="0C9146DD">
                            <wp:extent cx="85725" cy="27350"/>
                            <wp:effectExtent l="0" t="0" r="0" b="0"/>
                            <wp:docPr id="110" name="圖片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27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217920" behindDoc="0" locked="0" layoutInCell="1" allowOverlap="1" wp14:anchorId="0D8CFBA3" wp14:editId="749E62B8">
                <wp:simplePos x="0" y="0"/>
                <wp:positionH relativeFrom="column">
                  <wp:posOffset>4951095</wp:posOffset>
                </wp:positionH>
                <wp:positionV relativeFrom="paragraph">
                  <wp:posOffset>2861945</wp:posOffset>
                </wp:positionV>
                <wp:extent cx="275492" cy="202223"/>
                <wp:effectExtent l="0" t="0" r="0" b="762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492" cy="2022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193E" w:rsidRDefault="00D3193E" w:rsidP="00D3193E">
                            <w:pPr>
                              <w:spacing w:after="0"/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:rsidR="00A664D3" w:rsidRPr="00D3193E" w:rsidRDefault="00067382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D3193E">
                              <w:rPr>
                                <w:rFonts w:hint="eastAsia"/>
                                <w:sz w:val="6"/>
                                <w:szCs w:val="6"/>
                              </w:rPr>
                              <w:t>1</w:t>
                            </w:r>
                            <w:r w:rsidRPr="00D3193E">
                              <w:rPr>
                                <w:sz w:val="6"/>
                                <w:szCs w:val="6"/>
                              </w:rPr>
                              <w:t>k</w:t>
                            </w:r>
                            <w:r w:rsidRPr="00D3193E">
                              <w:rPr>
                                <w:rFonts w:ascii="新細明體" w:eastAsia="新細明體" w:hAnsi="新細明體" w:hint="eastAsia"/>
                                <w:sz w:val="6"/>
                                <w:szCs w:val="6"/>
                              </w:rPr>
                              <w:t>Ω</w:t>
                            </w:r>
                            <w:r w:rsidR="003E1967" w:rsidRPr="003E1967">
                              <w:rPr>
                                <w:rFonts w:ascii="新細明體" w:eastAsia="新細明體" w:hAnsi="新細明體" w:hint="eastAsia"/>
                                <w:noProof/>
                                <w:sz w:val="6"/>
                                <w:szCs w:val="6"/>
                              </w:rPr>
                              <w:drawing>
                                <wp:inline distT="0" distB="0" distL="0" distR="0" wp14:anchorId="7AAF180C" wp14:editId="2A3A73EE">
                                  <wp:extent cx="85725" cy="61536"/>
                                  <wp:effectExtent l="0" t="0" r="0" b="0"/>
                                  <wp:docPr id="111" name="圖片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615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E1967" w:rsidRPr="003E1967">
                              <w:rPr>
                                <w:rFonts w:ascii="新細明體" w:eastAsia="新細明體" w:hAnsi="新細明體" w:hint="eastAsia"/>
                                <w:noProof/>
                                <w:sz w:val="6"/>
                                <w:szCs w:val="6"/>
                              </w:rPr>
                              <w:drawing>
                                <wp:inline distT="0" distB="0" distL="0" distR="0" wp14:anchorId="1F7E36C6" wp14:editId="4807FE14">
                                  <wp:extent cx="85725" cy="27350"/>
                                  <wp:effectExtent l="0" t="0" r="0" b="0"/>
                                  <wp:docPr id="112" name="圖片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27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CFBA3" id="文字方塊 2" o:spid="_x0000_s1076" type="#_x0000_t202" style="position:absolute;left:0;text-align:left;margin-left:389.85pt;margin-top:225.35pt;width:21.7pt;height:15.9pt;z-index:25121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" fillcolor="white [3212]" stroked="f" strokeweight=".5pt">
                <v:textbox>
                  <w:txbxContent>
                    <w:p w:rsidR="00D3193E" w:rsidRDefault="00D3193E" w:rsidP="00D3193E">
                      <w:pPr>
                        <w:spacing w:after="0"/>
                        <w:rPr>
                          <w:sz w:val="6"/>
                          <w:szCs w:val="6"/>
                        </w:rPr>
                      </w:pPr>
                    </w:p>
                    <w:p w:rsidR="00A664D3" w:rsidRPr="00D3193E" w:rsidRDefault="00067382">
                      <w:pPr>
                        <w:rPr>
                          <w:sz w:val="6"/>
                          <w:szCs w:val="6"/>
                        </w:rPr>
                      </w:pPr>
                      <w:r w:rsidRPr="00D3193E">
                        <w:rPr>
                          <w:rFonts w:hint="eastAsia"/>
                          <w:sz w:val="6"/>
                          <w:szCs w:val="6"/>
                        </w:rPr>
                        <w:t>1</w:t>
                      </w:r>
                      <w:r w:rsidRPr="00D3193E">
                        <w:rPr>
                          <w:sz w:val="6"/>
                          <w:szCs w:val="6"/>
                        </w:rPr>
                        <w:t>k</w:t>
                      </w:r>
                      <w:r w:rsidRPr="00D3193E">
                        <w:rPr>
                          <w:rFonts w:ascii="新細明體" w:eastAsia="新細明體" w:hAnsi="新細明體" w:hint="eastAsia"/>
                          <w:sz w:val="6"/>
                          <w:szCs w:val="6"/>
                        </w:rPr>
                        <w:t>Ω</w:t>
                      </w:r>
                      <w:r w:rsidR="003E1967" w:rsidRPr="003E1967">
                        <w:rPr>
                          <w:rFonts w:ascii="新細明體" w:eastAsia="新細明體" w:hAnsi="新細明體" w:hint="eastAsia"/>
                          <w:noProof/>
                          <w:sz w:val="6"/>
                          <w:szCs w:val="6"/>
                        </w:rPr>
                        <w:drawing>
                          <wp:inline distT="0" distB="0" distL="0" distR="0" wp14:anchorId="7AAF180C" wp14:editId="2A3A73EE">
                            <wp:extent cx="85725" cy="61536"/>
                            <wp:effectExtent l="0" t="0" r="0" b="0"/>
                            <wp:docPr id="111" name="圖片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615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E1967" w:rsidRPr="003E1967">
                        <w:rPr>
                          <w:rFonts w:ascii="新細明體" w:eastAsia="新細明體" w:hAnsi="新細明體" w:hint="eastAsia"/>
                          <w:noProof/>
                          <w:sz w:val="6"/>
                          <w:szCs w:val="6"/>
                        </w:rPr>
                        <w:drawing>
                          <wp:inline distT="0" distB="0" distL="0" distR="0" wp14:anchorId="1F7E36C6" wp14:editId="4807FE14">
                            <wp:extent cx="85725" cy="27350"/>
                            <wp:effectExtent l="0" t="0" r="0" b="0"/>
                            <wp:docPr id="112" name="圖片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27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E196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7B3E2A1F" wp14:editId="1AE2DC14">
                <wp:simplePos x="0" y="0"/>
                <wp:positionH relativeFrom="column">
                  <wp:posOffset>4948555</wp:posOffset>
                </wp:positionH>
                <wp:positionV relativeFrom="paragraph">
                  <wp:posOffset>2950210</wp:posOffset>
                </wp:positionV>
                <wp:extent cx="269631" cy="84797"/>
                <wp:effectExtent l="0" t="0" r="16510" b="107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31" cy="84797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588A4" id="矩形 31" o:spid="_x0000_s1026" style="position:absolute;margin-left:389.65pt;margin-top:232.3pt;width:21.25pt;height:6.7pt;z-index:251472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" filled="f" strokecolor="black [3200]" strokeweight=".5pt"/>
            </w:pict>
          </mc:Fallback>
        </mc:AlternateContent>
      </w:r>
      <w:r w:rsidR="00D3193E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D4727CF" wp14:editId="4DCEE40D">
                <wp:simplePos x="0" y="0"/>
                <wp:positionH relativeFrom="column">
                  <wp:posOffset>4953879</wp:posOffset>
                </wp:positionH>
                <wp:positionV relativeFrom="paragraph">
                  <wp:posOffset>3451029</wp:posOffset>
                </wp:positionV>
                <wp:extent cx="269631" cy="84797"/>
                <wp:effectExtent l="0" t="0" r="16510" b="1079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31" cy="84797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A8A78" id="矩形 45" o:spid="_x0000_s1026" style="position:absolute;margin-left:390.05pt;margin-top:271.75pt;width:21.25pt;height:6.7pt;z-index:25162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" filled="f" strokecolor="black [3200]" strokeweight=".5pt"/>
            </w:pict>
          </mc:Fallback>
        </mc:AlternateContent>
      </w:r>
      <w:r w:rsidR="00D3193E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150F94E0" wp14:editId="11CF1A2A">
                <wp:simplePos x="0" y="0"/>
                <wp:positionH relativeFrom="column">
                  <wp:posOffset>4950216</wp:posOffset>
                </wp:positionH>
                <wp:positionV relativeFrom="paragraph">
                  <wp:posOffset>3243531</wp:posOffset>
                </wp:positionV>
                <wp:extent cx="269631" cy="84797"/>
                <wp:effectExtent l="0" t="0" r="16510" b="1079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31" cy="84797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3D3D0" id="矩形 43" o:spid="_x0000_s1026" style="position:absolute;margin-left:389.8pt;margin-top:255.4pt;width:21.25pt;height:6.7pt;z-index:25156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" filled="f" strokecolor="black [3200]" strokeweight=".5pt"/>
            </w:pict>
          </mc:Fallback>
        </mc:AlternateContent>
      </w:r>
      <w:r w:rsidR="00D3193E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 wp14:anchorId="512B66FE" wp14:editId="091AFEC9">
                <wp:simplePos x="0" y="0"/>
                <wp:positionH relativeFrom="column">
                  <wp:posOffset>4951486</wp:posOffset>
                </wp:positionH>
                <wp:positionV relativeFrom="paragraph">
                  <wp:posOffset>3052787</wp:posOffset>
                </wp:positionV>
                <wp:extent cx="269631" cy="84797"/>
                <wp:effectExtent l="0" t="0" r="16510" b="1079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31" cy="84797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BB78E" id="矩形 41" o:spid="_x0000_s1026" style="position:absolute;margin-left:389.9pt;margin-top:240.4pt;width:21.25pt;height:6.7pt;z-index:251482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" filled="f" strokecolor="black [3200]" strokeweight=".5pt"/>
            </w:pict>
          </mc:Fallback>
        </mc:AlternateContent>
      </w:r>
      <w:r w:rsidR="00D3193E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370496" behindDoc="0" locked="0" layoutInCell="1" allowOverlap="1" wp14:anchorId="6BAD16B2" wp14:editId="6A4C94E9">
                <wp:simplePos x="0" y="0"/>
                <wp:positionH relativeFrom="column">
                  <wp:posOffset>4956419</wp:posOffset>
                </wp:positionH>
                <wp:positionV relativeFrom="paragraph">
                  <wp:posOffset>3424652</wp:posOffset>
                </wp:positionV>
                <wp:extent cx="275053" cy="140922"/>
                <wp:effectExtent l="0" t="0" r="0" b="0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53" cy="1409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193E" w:rsidRPr="00D3193E" w:rsidRDefault="00D3193E" w:rsidP="00D3193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D3193E">
                              <w:rPr>
                                <w:rFonts w:hint="eastAsia"/>
                                <w:sz w:val="6"/>
                                <w:szCs w:val="6"/>
                              </w:rPr>
                              <w:t>1</w:t>
                            </w:r>
                            <w:r w:rsidRPr="00D3193E">
                              <w:rPr>
                                <w:sz w:val="6"/>
                                <w:szCs w:val="6"/>
                              </w:rPr>
                              <w:t>k</w:t>
                            </w:r>
                            <w:r w:rsidRPr="00D3193E">
                              <w:rPr>
                                <w:rFonts w:ascii="新細明體" w:eastAsia="新細明體" w:hAnsi="新細明體" w:hint="eastAsia"/>
                                <w:sz w:val="6"/>
                                <w:szCs w:val="6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D16B2" id="文字方塊 38" o:spid="_x0000_s1077" type="#_x0000_t202" style="position:absolute;left:0;text-align:left;margin-left:390.25pt;margin-top:269.65pt;width:21.65pt;height:11.1pt;z-index:25137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" fillcolor="white [3212]" stroked="f" strokeweight=".5pt">
                <v:textbox>
                  <w:txbxContent>
                    <w:p w:rsidR="00D3193E" w:rsidRPr="00D3193E" w:rsidRDefault="00D3193E" w:rsidP="00D3193E">
                      <w:pPr>
                        <w:rPr>
                          <w:sz w:val="6"/>
                          <w:szCs w:val="6"/>
                        </w:rPr>
                      </w:pPr>
                      <w:r w:rsidRPr="00D3193E">
                        <w:rPr>
                          <w:rFonts w:hint="eastAsia"/>
                          <w:sz w:val="6"/>
                          <w:szCs w:val="6"/>
                        </w:rPr>
                        <w:t>1</w:t>
                      </w:r>
                      <w:r w:rsidRPr="00D3193E">
                        <w:rPr>
                          <w:sz w:val="6"/>
                          <w:szCs w:val="6"/>
                        </w:rPr>
                        <w:t>k</w:t>
                      </w:r>
                      <w:r w:rsidRPr="00D3193E">
                        <w:rPr>
                          <w:rFonts w:ascii="新細明體" w:eastAsia="新細明體" w:hAnsi="新細明體" w:hint="eastAsia"/>
                          <w:sz w:val="6"/>
                          <w:szCs w:val="6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D3193E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384832" behindDoc="0" locked="0" layoutInCell="1" allowOverlap="1" wp14:anchorId="16F99E5E" wp14:editId="013D28F6">
                <wp:simplePos x="0" y="0"/>
                <wp:positionH relativeFrom="column">
                  <wp:posOffset>4959887</wp:posOffset>
                </wp:positionH>
                <wp:positionV relativeFrom="paragraph">
                  <wp:posOffset>3521759</wp:posOffset>
                </wp:positionV>
                <wp:extent cx="275053" cy="140922"/>
                <wp:effectExtent l="0" t="0" r="0" b="0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53" cy="1409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193E" w:rsidRPr="00D3193E" w:rsidRDefault="00D3193E" w:rsidP="00D3193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D3193E">
                              <w:rPr>
                                <w:rFonts w:hint="eastAsia"/>
                                <w:sz w:val="6"/>
                                <w:szCs w:val="6"/>
                              </w:rPr>
                              <w:t>1</w:t>
                            </w:r>
                            <w:r w:rsidRPr="00D3193E">
                              <w:rPr>
                                <w:sz w:val="6"/>
                                <w:szCs w:val="6"/>
                              </w:rPr>
                              <w:t>k</w:t>
                            </w:r>
                            <w:r w:rsidRPr="00D3193E">
                              <w:rPr>
                                <w:rFonts w:ascii="新細明體" w:eastAsia="新細明體" w:hAnsi="新細明體" w:hint="eastAsia"/>
                                <w:sz w:val="6"/>
                                <w:szCs w:val="6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99E5E" id="文字方塊 39" o:spid="_x0000_s1078" type="#_x0000_t202" style="position:absolute;left:0;text-align:left;margin-left:390.55pt;margin-top:277.3pt;width:21.65pt;height:11.1pt;z-index:2513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" fillcolor="white [3212]" stroked="f" strokeweight=".5pt">
                <v:textbox>
                  <w:txbxContent>
                    <w:p w:rsidR="00D3193E" w:rsidRPr="00D3193E" w:rsidRDefault="00D3193E" w:rsidP="00D3193E">
                      <w:pPr>
                        <w:rPr>
                          <w:sz w:val="6"/>
                          <w:szCs w:val="6"/>
                        </w:rPr>
                      </w:pPr>
                      <w:r w:rsidRPr="00D3193E">
                        <w:rPr>
                          <w:rFonts w:hint="eastAsia"/>
                          <w:sz w:val="6"/>
                          <w:szCs w:val="6"/>
                        </w:rPr>
                        <w:t>1</w:t>
                      </w:r>
                      <w:r w:rsidRPr="00D3193E">
                        <w:rPr>
                          <w:sz w:val="6"/>
                          <w:szCs w:val="6"/>
                        </w:rPr>
                        <w:t>k</w:t>
                      </w:r>
                      <w:r w:rsidRPr="00D3193E">
                        <w:rPr>
                          <w:rFonts w:ascii="新細明體" w:eastAsia="新細明體" w:hAnsi="新細明體" w:hint="eastAsia"/>
                          <w:sz w:val="6"/>
                          <w:szCs w:val="6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D3193E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225088" behindDoc="0" locked="0" layoutInCell="1" allowOverlap="1" wp14:anchorId="3C0A669D" wp14:editId="760F6A60">
                <wp:simplePos x="0" y="0"/>
                <wp:positionH relativeFrom="column">
                  <wp:posOffset>4950607</wp:posOffset>
                </wp:positionH>
                <wp:positionV relativeFrom="paragraph">
                  <wp:posOffset>3028950</wp:posOffset>
                </wp:positionV>
                <wp:extent cx="274955" cy="149469"/>
                <wp:effectExtent l="0" t="0" r="0" b="3175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" cy="1494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193E" w:rsidRPr="00D3193E" w:rsidRDefault="00D3193E" w:rsidP="00D3193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D3193E">
                              <w:rPr>
                                <w:rFonts w:hint="eastAsia"/>
                                <w:sz w:val="6"/>
                                <w:szCs w:val="6"/>
                              </w:rPr>
                              <w:t>1</w:t>
                            </w:r>
                            <w:r w:rsidRPr="00D3193E">
                              <w:rPr>
                                <w:sz w:val="6"/>
                                <w:szCs w:val="6"/>
                              </w:rPr>
                              <w:t>k</w:t>
                            </w:r>
                            <w:r w:rsidRPr="00D3193E">
                              <w:rPr>
                                <w:rFonts w:ascii="新細明體" w:eastAsia="新細明體" w:hAnsi="新細明體" w:hint="eastAsia"/>
                                <w:sz w:val="6"/>
                                <w:szCs w:val="6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A669D" id="文字方塊 32" o:spid="_x0000_s1079" type="#_x0000_t202" style="position:absolute;left:0;text-align:left;margin-left:389.8pt;margin-top:238.5pt;width:21.65pt;height:11.75pt;z-index:25122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" fillcolor="white [3212]" stroked="f" strokeweight=".5pt">
                <v:textbox>
                  <w:txbxContent>
                    <w:p w:rsidR="00D3193E" w:rsidRPr="00D3193E" w:rsidRDefault="00D3193E" w:rsidP="00D3193E">
                      <w:pPr>
                        <w:rPr>
                          <w:sz w:val="6"/>
                          <w:szCs w:val="6"/>
                        </w:rPr>
                      </w:pPr>
                      <w:r w:rsidRPr="00D3193E">
                        <w:rPr>
                          <w:rFonts w:hint="eastAsia"/>
                          <w:sz w:val="6"/>
                          <w:szCs w:val="6"/>
                        </w:rPr>
                        <w:t>1</w:t>
                      </w:r>
                      <w:r w:rsidRPr="00D3193E">
                        <w:rPr>
                          <w:sz w:val="6"/>
                          <w:szCs w:val="6"/>
                        </w:rPr>
                        <w:t>k</w:t>
                      </w:r>
                      <w:r w:rsidRPr="00D3193E">
                        <w:rPr>
                          <w:rFonts w:ascii="新細明體" w:eastAsia="新細明體" w:hAnsi="新細明體" w:hint="eastAsia"/>
                          <w:sz w:val="6"/>
                          <w:szCs w:val="6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A664D3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174912" behindDoc="0" locked="0" layoutInCell="1" allowOverlap="1" wp14:anchorId="4870E0CE" wp14:editId="2D6D2976">
                <wp:simplePos x="0" y="0"/>
                <wp:positionH relativeFrom="column">
                  <wp:posOffset>4889988</wp:posOffset>
                </wp:positionH>
                <wp:positionV relativeFrom="paragraph">
                  <wp:posOffset>3477846</wp:posOffset>
                </wp:positionV>
                <wp:extent cx="131885" cy="2931"/>
                <wp:effectExtent l="0" t="0" r="20955" b="35560"/>
                <wp:wrapNone/>
                <wp:docPr id="15" name="直線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885" cy="2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594D2E" id="直線接點 15" o:spid="_x0000_s1026" style="position:absolute;flip:y;z-index:2511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05pt,273.85pt" to="395.45pt,2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" strokecolor="black [3040]"/>
            </w:pict>
          </mc:Fallback>
        </mc:AlternateContent>
      </w:r>
      <w:r w:rsidR="00A664D3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171840" behindDoc="0" locked="0" layoutInCell="1" allowOverlap="1" wp14:anchorId="4FDC598D" wp14:editId="53644D37">
                <wp:simplePos x="0" y="0"/>
                <wp:positionH relativeFrom="column">
                  <wp:posOffset>4889988</wp:posOffset>
                </wp:positionH>
                <wp:positionV relativeFrom="paragraph">
                  <wp:posOffset>3381131</wp:posOffset>
                </wp:positionV>
                <wp:extent cx="123093" cy="0"/>
                <wp:effectExtent l="0" t="0" r="29845" b="19050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09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B36CE" id="直線接點 8" o:spid="_x0000_s1026" style="position:absolute;z-index:2511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05pt,266.25pt" to="394.75pt,2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" strokecolor="black [3040]"/>
            </w:pict>
          </mc:Fallback>
        </mc:AlternateContent>
      </w:r>
      <w:r w:rsidR="00A664D3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168768" behindDoc="0" locked="0" layoutInCell="1" allowOverlap="1" wp14:anchorId="49F30C66" wp14:editId="0C2F8198">
                <wp:simplePos x="0" y="0"/>
                <wp:positionH relativeFrom="column">
                  <wp:posOffset>4915926</wp:posOffset>
                </wp:positionH>
                <wp:positionV relativeFrom="paragraph">
                  <wp:posOffset>3325153</wp:posOffset>
                </wp:positionV>
                <wp:extent cx="418563" cy="237392"/>
                <wp:effectExtent l="0" t="0" r="635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563" cy="237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64D3" w:rsidRDefault="00A664D3" w:rsidP="00A664D3">
                            <w:pPr>
                              <w:spacing w:after="0"/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:rsidR="00A664D3" w:rsidRPr="00A664D3" w:rsidRDefault="00A664D3" w:rsidP="00A664D3">
                            <w:pPr>
                              <w:spacing w:after="0"/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F30C66" id="文字方塊 5" o:spid="_x0000_s1080" type="#_x0000_t202" style="position:absolute;left:0;text-align:left;margin-left:387.1pt;margin-top:261.8pt;width:32.95pt;height:18.7pt;z-index:25116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" fillcolor="white [3201]" stroked="f" strokeweight=".5pt">
                <v:textbox>
                  <w:txbxContent>
                    <w:p w:rsidR="00A664D3" w:rsidRDefault="00A664D3" w:rsidP="00A664D3">
                      <w:pPr>
                        <w:spacing w:after="0"/>
                        <w:rPr>
                          <w:sz w:val="6"/>
                          <w:szCs w:val="6"/>
                        </w:rPr>
                      </w:pPr>
                    </w:p>
                    <w:p w:rsidR="00A664D3" w:rsidRPr="00A664D3" w:rsidRDefault="00A664D3" w:rsidP="00A664D3">
                      <w:pPr>
                        <w:spacing w:after="0"/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818DD">
        <w:rPr>
          <w:sz w:val="22"/>
        </w:rPr>
        <w:pict>
          <v:shape id="_x0000_i1025" type="#_x0000_t75" style="width:459.6pt;height:345pt">
            <v:imagedata r:id="rId19" o:title="123"/>
          </v:shape>
        </w:pict>
      </w:r>
    </w:p>
    <w:p w:rsidR="002E3C57" w:rsidRPr="00B17337" w:rsidRDefault="002E3C57" w:rsidP="002E3C57">
      <w:pPr>
        <w:ind w:left="1200"/>
        <w:rPr>
          <w:rFonts w:cs="新細明體"/>
          <w:sz w:val="24"/>
          <w:szCs w:val="24"/>
        </w:rPr>
      </w:pPr>
      <w:r w:rsidRPr="00B17337">
        <w:rPr>
          <w:rFonts w:eastAsia="新細明體" w:cs="新細明體"/>
          <w:sz w:val="24"/>
          <w:szCs w:val="24"/>
        </w:rPr>
        <w:t>點矩陣</w:t>
      </w:r>
      <w:r w:rsidRPr="00B17337">
        <w:rPr>
          <w:sz w:val="24"/>
          <w:szCs w:val="24"/>
        </w:rPr>
        <w:t>pin</w:t>
      </w:r>
      <w:r w:rsidRPr="00B17337">
        <w:rPr>
          <w:rFonts w:eastAsia="新細明體" w:cs="新細明體"/>
          <w:sz w:val="24"/>
          <w:szCs w:val="24"/>
        </w:rPr>
        <w:t>腳說明，</w:t>
      </w:r>
      <w:r w:rsidRPr="00B17337">
        <w:rPr>
          <w:sz w:val="24"/>
          <w:szCs w:val="24"/>
        </w:rPr>
        <w:t>1088AS</w:t>
      </w:r>
      <w:r w:rsidRPr="00B17337">
        <w:rPr>
          <w:rFonts w:cs="新細明體"/>
          <w:sz w:val="24"/>
          <w:szCs w:val="24"/>
        </w:rPr>
        <w:t>共有</w:t>
      </w:r>
      <w:r w:rsidRPr="00B17337">
        <w:rPr>
          <w:sz w:val="24"/>
          <w:szCs w:val="24"/>
        </w:rPr>
        <w:t>16</w:t>
      </w:r>
      <w:r w:rsidRPr="00B17337">
        <w:rPr>
          <w:rFonts w:cs="新細明體"/>
          <w:sz w:val="24"/>
          <w:szCs w:val="24"/>
        </w:rPr>
        <w:t>個</w:t>
      </w:r>
      <w:r w:rsidRPr="00B17337">
        <w:rPr>
          <w:sz w:val="24"/>
          <w:szCs w:val="24"/>
        </w:rPr>
        <w:t>pin</w:t>
      </w:r>
      <w:r w:rsidRPr="00B17337">
        <w:rPr>
          <w:rFonts w:cs="新細明體"/>
          <w:sz w:val="24"/>
          <w:szCs w:val="24"/>
        </w:rPr>
        <w:t>角，其中有</w:t>
      </w:r>
      <w:r w:rsidRPr="00B17337">
        <w:rPr>
          <w:sz w:val="24"/>
          <w:szCs w:val="24"/>
        </w:rPr>
        <w:t>8</w:t>
      </w:r>
      <w:r w:rsidRPr="00B17337">
        <w:rPr>
          <w:rFonts w:cs="新細明體"/>
          <w:sz w:val="24"/>
          <w:szCs w:val="24"/>
        </w:rPr>
        <w:t>個</w:t>
      </w:r>
      <w:r w:rsidRPr="00B17337">
        <w:rPr>
          <w:sz w:val="24"/>
          <w:szCs w:val="24"/>
        </w:rPr>
        <w:t>column</w:t>
      </w:r>
      <w:r w:rsidRPr="00B17337">
        <w:rPr>
          <w:rFonts w:cs="新細明體"/>
          <w:sz w:val="24"/>
          <w:szCs w:val="24"/>
        </w:rPr>
        <w:t>、</w:t>
      </w:r>
      <w:r w:rsidRPr="00B17337">
        <w:rPr>
          <w:rFonts w:cs="新細明體"/>
          <w:sz w:val="24"/>
          <w:szCs w:val="24"/>
        </w:rPr>
        <w:t>8</w:t>
      </w:r>
      <w:r w:rsidRPr="00B17337">
        <w:rPr>
          <w:rFonts w:cs="新細明體"/>
          <w:sz w:val="24"/>
          <w:szCs w:val="24"/>
        </w:rPr>
        <w:t>個</w:t>
      </w:r>
      <w:r w:rsidRPr="00B17337">
        <w:rPr>
          <w:rFonts w:cs="新細明體"/>
          <w:sz w:val="24"/>
          <w:szCs w:val="24"/>
        </w:rPr>
        <w:t>row</w:t>
      </w:r>
      <w:r w:rsidRPr="00B17337">
        <w:rPr>
          <w:rFonts w:cs="新細明體"/>
          <w:sz w:val="24"/>
          <w:szCs w:val="24"/>
        </w:rPr>
        <w:t>。</w:t>
      </w:r>
    </w:p>
    <w:p w:rsidR="002E3C57" w:rsidRPr="00B17337" w:rsidRDefault="002E3C57" w:rsidP="002E3C57">
      <w:pPr>
        <w:ind w:left="1200"/>
        <w:rPr>
          <w:sz w:val="24"/>
          <w:szCs w:val="24"/>
        </w:rPr>
      </w:pPr>
      <w:r w:rsidRPr="00B17337">
        <w:rPr>
          <w:sz w:val="24"/>
          <w:szCs w:val="24"/>
        </w:rPr>
        <w:t>column</w:t>
      </w:r>
      <w:r w:rsidRPr="00B17337">
        <w:rPr>
          <w:sz w:val="24"/>
          <w:szCs w:val="24"/>
        </w:rPr>
        <w:t>接到</w:t>
      </w:r>
      <w:r w:rsidRPr="00B17337">
        <w:rPr>
          <w:sz w:val="24"/>
          <w:szCs w:val="24"/>
        </w:rPr>
        <w:t>RCX</w:t>
      </w:r>
      <w:r w:rsidRPr="00B17337">
        <w:rPr>
          <w:sz w:val="24"/>
          <w:szCs w:val="24"/>
        </w:rPr>
        <w:t>上面，</w:t>
      </w:r>
      <w:r w:rsidRPr="00B17337">
        <w:rPr>
          <w:sz w:val="24"/>
          <w:szCs w:val="24"/>
        </w:rPr>
        <w:t>col 1</w:t>
      </w:r>
      <w:r w:rsidRPr="00B17337">
        <w:rPr>
          <w:sz w:val="24"/>
          <w:szCs w:val="24"/>
        </w:rPr>
        <w:t>對到</w:t>
      </w:r>
      <w:r w:rsidRPr="00B17337">
        <w:rPr>
          <w:sz w:val="24"/>
          <w:szCs w:val="24"/>
        </w:rPr>
        <w:t>RC0</w:t>
      </w:r>
      <w:r w:rsidRPr="00B17337">
        <w:rPr>
          <w:sz w:val="24"/>
          <w:szCs w:val="24"/>
        </w:rPr>
        <w:t>、</w:t>
      </w:r>
      <w:r w:rsidRPr="00B17337">
        <w:rPr>
          <w:sz w:val="24"/>
          <w:szCs w:val="24"/>
        </w:rPr>
        <w:t xml:space="preserve">col 2 </w:t>
      </w:r>
      <w:r w:rsidRPr="00B17337">
        <w:rPr>
          <w:sz w:val="24"/>
          <w:szCs w:val="24"/>
        </w:rPr>
        <w:t>對到</w:t>
      </w:r>
      <w:r w:rsidRPr="00B17337">
        <w:rPr>
          <w:sz w:val="24"/>
          <w:szCs w:val="24"/>
        </w:rPr>
        <w:t>RC1 …</w:t>
      </w:r>
      <w:r w:rsidRPr="00B17337">
        <w:rPr>
          <w:sz w:val="24"/>
          <w:szCs w:val="24"/>
        </w:rPr>
        <w:t>以此類推。</w:t>
      </w:r>
    </w:p>
    <w:p w:rsidR="00F64848" w:rsidRPr="00B17337" w:rsidRDefault="002E3C57" w:rsidP="002E3C57">
      <w:pPr>
        <w:ind w:left="1200"/>
        <w:rPr>
          <w:sz w:val="24"/>
          <w:szCs w:val="24"/>
        </w:rPr>
      </w:pPr>
      <w:r w:rsidRPr="00B17337">
        <w:rPr>
          <w:sz w:val="24"/>
          <w:szCs w:val="24"/>
        </w:rPr>
        <w:t>row</w:t>
      </w:r>
      <w:r w:rsidRPr="00B17337">
        <w:rPr>
          <w:sz w:val="24"/>
          <w:szCs w:val="24"/>
        </w:rPr>
        <w:t>接到</w:t>
      </w:r>
      <w:r w:rsidRPr="00B17337">
        <w:rPr>
          <w:sz w:val="24"/>
          <w:szCs w:val="24"/>
        </w:rPr>
        <w:t>RDX</w:t>
      </w:r>
      <w:r w:rsidRPr="00B17337">
        <w:rPr>
          <w:sz w:val="24"/>
          <w:szCs w:val="24"/>
        </w:rPr>
        <w:t>上面，</w:t>
      </w:r>
      <w:r w:rsidRPr="00B17337">
        <w:rPr>
          <w:sz w:val="24"/>
          <w:szCs w:val="24"/>
        </w:rPr>
        <w:t xml:space="preserve">row 1 </w:t>
      </w:r>
      <w:r w:rsidRPr="00B17337">
        <w:rPr>
          <w:sz w:val="24"/>
          <w:szCs w:val="24"/>
        </w:rPr>
        <w:t>對到</w:t>
      </w:r>
      <w:r w:rsidRPr="00B17337">
        <w:rPr>
          <w:sz w:val="24"/>
          <w:szCs w:val="24"/>
        </w:rPr>
        <w:t xml:space="preserve"> RD0</w:t>
      </w:r>
      <w:r w:rsidRPr="00B17337">
        <w:rPr>
          <w:sz w:val="24"/>
          <w:szCs w:val="24"/>
        </w:rPr>
        <w:t>、</w:t>
      </w:r>
      <w:r w:rsidRPr="00B17337">
        <w:rPr>
          <w:sz w:val="24"/>
          <w:szCs w:val="24"/>
        </w:rPr>
        <w:t xml:space="preserve">row 2 </w:t>
      </w:r>
      <w:r w:rsidRPr="00B17337">
        <w:rPr>
          <w:sz w:val="24"/>
          <w:szCs w:val="24"/>
        </w:rPr>
        <w:t>對到</w:t>
      </w:r>
      <w:r w:rsidRPr="00B17337">
        <w:rPr>
          <w:sz w:val="24"/>
          <w:szCs w:val="24"/>
        </w:rPr>
        <w:t xml:space="preserve"> RD1 …</w:t>
      </w:r>
      <w:r w:rsidRPr="00B17337">
        <w:rPr>
          <w:sz w:val="24"/>
          <w:szCs w:val="24"/>
        </w:rPr>
        <w:t>以此類推。</w:t>
      </w:r>
    </w:p>
    <w:p w:rsidR="00AE7479" w:rsidRPr="00B17337" w:rsidRDefault="00AE7479" w:rsidP="00F64848">
      <w:pPr>
        <w:pStyle w:val="af0"/>
        <w:numPr>
          <w:ilvl w:val="0"/>
          <w:numId w:val="4"/>
        </w:numPr>
        <w:rPr>
          <w:rFonts w:eastAsiaTheme="minorEastAsia"/>
          <w:sz w:val="24"/>
          <w:szCs w:val="24"/>
        </w:rPr>
      </w:pPr>
      <w:r w:rsidRPr="00B17337">
        <w:rPr>
          <w:rFonts w:eastAsiaTheme="minorEastAsia"/>
          <w:sz w:val="24"/>
          <w:szCs w:val="24"/>
        </w:rPr>
        <w:t>模組</w:t>
      </w:r>
      <w:r w:rsidRPr="00B17337">
        <w:rPr>
          <w:rFonts w:eastAsiaTheme="minorEastAsia"/>
          <w:sz w:val="24"/>
          <w:szCs w:val="24"/>
        </w:rPr>
        <w:t xml:space="preserve"> : </w:t>
      </w:r>
    </w:p>
    <w:p w:rsidR="002E3C57" w:rsidRPr="00B17337" w:rsidRDefault="00AE7479" w:rsidP="002E3C57">
      <w:pPr>
        <w:pStyle w:val="af0"/>
        <w:numPr>
          <w:ilvl w:val="0"/>
          <w:numId w:val="8"/>
        </w:numPr>
        <w:rPr>
          <w:rFonts w:eastAsiaTheme="minorEastAsia"/>
          <w:sz w:val="24"/>
          <w:szCs w:val="24"/>
        </w:rPr>
      </w:pPr>
      <w:r w:rsidRPr="00B17337">
        <w:rPr>
          <w:rFonts w:eastAsiaTheme="minorEastAsia"/>
          <w:b/>
          <w:color w:val="FF0000"/>
          <w:sz w:val="24"/>
          <w:szCs w:val="24"/>
        </w:rPr>
        <w:t xml:space="preserve">Dot Matrix </w:t>
      </w:r>
      <w:r w:rsidRPr="00B17337">
        <w:rPr>
          <w:rFonts w:eastAsiaTheme="minorEastAsia"/>
          <w:sz w:val="24"/>
          <w:szCs w:val="24"/>
        </w:rPr>
        <w:t>:</w:t>
      </w:r>
      <w:r w:rsidR="002E3C57" w:rsidRPr="00B17337">
        <w:rPr>
          <w:rFonts w:eastAsiaTheme="minorEastAsia"/>
          <w:sz w:val="24"/>
          <w:szCs w:val="24"/>
        </w:rPr>
        <w:t xml:space="preserve"> </w:t>
      </w:r>
    </w:p>
    <w:p w:rsidR="002E3C57" w:rsidRPr="00B17337" w:rsidRDefault="002E3C57" w:rsidP="002E3C57">
      <w:pPr>
        <w:pStyle w:val="af0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B17337">
        <w:rPr>
          <w:rFonts w:eastAsiaTheme="minorEastAsia"/>
          <w:sz w:val="24"/>
          <w:szCs w:val="24"/>
        </w:rPr>
        <w:t>利用</w:t>
      </w:r>
      <w:r w:rsidRPr="00B17337">
        <w:rPr>
          <w:rFonts w:eastAsiaTheme="minorEastAsia"/>
          <w:b/>
          <w:color w:val="FF0000"/>
          <w:sz w:val="24"/>
          <w:szCs w:val="24"/>
        </w:rPr>
        <w:t>視覺暫留</w:t>
      </w:r>
      <w:r w:rsidRPr="00B17337">
        <w:rPr>
          <w:rFonts w:eastAsiaTheme="minorEastAsia"/>
          <w:sz w:val="24"/>
          <w:szCs w:val="24"/>
        </w:rPr>
        <w:t>做出介面</w:t>
      </w:r>
      <w:r w:rsidRPr="00B17337">
        <w:rPr>
          <w:rFonts w:eastAsiaTheme="minorEastAsia"/>
          <w:sz w:val="24"/>
          <w:szCs w:val="24"/>
        </w:rPr>
        <w:t xml:space="preserve"> ( </w:t>
      </w:r>
      <w:r w:rsidRPr="00B17337">
        <w:rPr>
          <w:rFonts w:eastAsiaTheme="minorEastAsia"/>
          <w:sz w:val="24"/>
          <w:szCs w:val="24"/>
        </w:rPr>
        <w:t>一個一個掃</w:t>
      </w:r>
      <w:r w:rsidRPr="00B17337">
        <w:rPr>
          <w:rFonts w:eastAsiaTheme="minorEastAsia"/>
          <w:sz w:val="24"/>
          <w:szCs w:val="24"/>
        </w:rPr>
        <w:t>8x8</w:t>
      </w:r>
      <w:r w:rsidRPr="00B17337">
        <w:rPr>
          <w:rFonts w:eastAsiaTheme="minorEastAsia"/>
          <w:sz w:val="24"/>
          <w:szCs w:val="24"/>
        </w:rPr>
        <w:t>陣列</w:t>
      </w:r>
      <w:r w:rsidRPr="00B17337">
        <w:rPr>
          <w:rFonts w:eastAsiaTheme="minorEastAsia"/>
          <w:sz w:val="24"/>
          <w:szCs w:val="24"/>
        </w:rPr>
        <w:t xml:space="preserve"> )</w:t>
      </w:r>
      <w:r w:rsidRPr="00B17337">
        <w:rPr>
          <w:rFonts w:eastAsiaTheme="minorEastAsia"/>
          <w:sz w:val="24"/>
          <w:szCs w:val="24"/>
        </w:rPr>
        <w:t>，當判定要亮時，那個</w:t>
      </w:r>
      <w:r w:rsidRPr="00B17337">
        <w:rPr>
          <w:rFonts w:eastAsiaTheme="minorEastAsia"/>
          <w:sz w:val="24"/>
          <w:szCs w:val="24"/>
        </w:rPr>
        <w:t>LED</w:t>
      </w:r>
      <w:r w:rsidRPr="00B17337">
        <w:rPr>
          <w:rFonts w:eastAsiaTheme="minorEastAsia"/>
          <w:sz w:val="24"/>
          <w:szCs w:val="24"/>
        </w:rPr>
        <w:t>亮</w:t>
      </w:r>
      <w:r w:rsidRPr="00B17337">
        <w:rPr>
          <w:rFonts w:eastAsiaTheme="minorEastAsia"/>
          <w:sz w:val="24"/>
          <w:szCs w:val="24"/>
        </w:rPr>
        <w:t>1</w:t>
      </w:r>
      <w:r w:rsidRPr="00B17337">
        <w:rPr>
          <w:rFonts w:eastAsia="新細明體"/>
          <w:sz w:val="24"/>
          <w:szCs w:val="24"/>
        </w:rPr>
        <w:t>μ</w:t>
      </w:r>
      <w:r w:rsidRPr="00B17337">
        <w:rPr>
          <w:rFonts w:eastAsiaTheme="minorEastAsia"/>
          <w:sz w:val="24"/>
          <w:szCs w:val="24"/>
        </w:rPr>
        <w:t>s</w:t>
      </w:r>
      <w:r w:rsidRPr="00B17337">
        <w:rPr>
          <w:rFonts w:eastAsiaTheme="minorEastAsia"/>
          <w:sz w:val="24"/>
          <w:szCs w:val="24"/>
        </w:rPr>
        <w:t>，就繼續</w:t>
      </w:r>
      <w:r w:rsidR="00522AE6" w:rsidRPr="00B17337">
        <w:rPr>
          <w:rFonts w:eastAsiaTheme="minorEastAsia"/>
          <w:sz w:val="24"/>
          <w:szCs w:val="24"/>
        </w:rPr>
        <w:t>檢查</w:t>
      </w:r>
      <w:r w:rsidRPr="00B17337">
        <w:rPr>
          <w:rFonts w:eastAsiaTheme="minorEastAsia"/>
          <w:sz w:val="24"/>
          <w:szCs w:val="24"/>
        </w:rPr>
        <w:t>下一個位置。</w:t>
      </w:r>
    </w:p>
    <w:p w:rsidR="004B2DFF" w:rsidRPr="00B17337" w:rsidRDefault="004B2DFF" w:rsidP="004B2DFF">
      <w:pPr>
        <w:pStyle w:val="af0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B17337">
        <w:rPr>
          <w:rFonts w:eastAsiaTheme="minorEastAsia"/>
          <w:sz w:val="24"/>
          <w:szCs w:val="24"/>
        </w:rPr>
        <w:t>為了避免大量的判斷干擾視覺暫留的效果，大部分的東西都是從</w:t>
      </w:r>
      <w:r w:rsidRPr="00B17337">
        <w:rPr>
          <w:rFonts w:eastAsiaTheme="minorEastAsia"/>
          <w:sz w:val="24"/>
          <w:szCs w:val="24"/>
        </w:rPr>
        <w:t>timer interrupt</w:t>
      </w:r>
      <w:r w:rsidRPr="00B17337">
        <w:rPr>
          <w:rFonts w:eastAsiaTheme="minorEastAsia"/>
          <w:sz w:val="24"/>
          <w:szCs w:val="24"/>
        </w:rPr>
        <w:t>去</w:t>
      </w:r>
      <w:r w:rsidRPr="00B17337">
        <w:rPr>
          <w:rFonts w:eastAsiaTheme="minorEastAsia"/>
          <w:sz w:val="24"/>
          <w:szCs w:val="24"/>
        </w:rPr>
        <w:t>call</w:t>
      </w:r>
      <w:r w:rsidRPr="00B17337">
        <w:rPr>
          <w:rFonts w:eastAsiaTheme="minorEastAsia"/>
          <w:sz w:val="24"/>
          <w:szCs w:val="24"/>
        </w:rPr>
        <w:t>的，所以可以保證在這次</w:t>
      </w:r>
      <w:r w:rsidRPr="00B17337">
        <w:rPr>
          <w:rFonts w:eastAsiaTheme="minorEastAsia"/>
          <w:sz w:val="24"/>
          <w:szCs w:val="24"/>
        </w:rPr>
        <w:t>timer interrupt</w:t>
      </w:r>
      <w:r w:rsidRPr="00B17337">
        <w:rPr>
          <w:rFonts w:eastAsiaTheme="minorEastAsia"/>
          <w:sz w:val="24"/>
          <w:szCs w:val="24"/>
        </w:rPr>
        <w:t>到下次</w:t>
      </w:r>
      <w:r w:rsidRPr="00B17337">
        <w:rPr>
          <w:rFonts w:eastAsiaTheme="minorEastAsia"/>
          <w:sz w:val="24"/>
          <w:szCs w:val="24"/>
        </w:rPr>
        <w:t>timer interrupt</w:t>
      </w:r>
      <w:r w:rsidRPr="00B17337">
        <w:rPr>
          <w:rFonts w:eastAsiaTheme="minorEastAsia"/>
          <w:sz w:val="24"/>
          <w:szCs w:val="24"/>
        </w:rPr>
        <w:t>中間不會有其他的干擾，而只有</w:t>
      </w:r>
      <w:r w:rsidRPr="00B17337">
        <w:rPr>
          <w:rFonts w:eastAsiaTheme="minorEastAsia"/>
          <w:sz w:val="24"/>
          <w:szCs w:val="24"/>
        </w:rPr>
        <w:t>while</w:t>
      </w:r>
      <w:r w:rsidRPr="00B17337">
        <w:rPr>
          <w:rFonts w:eastAsiaTheme="minorEastAsia"/>
          <w:sz w:val="24"/>
          <w:szCs w:val="24"/>
        </w:rPr>
        <w:t>迴圈在顯現點矩陣的</w:t>
      </w:r>
      <w:r w:rsidRPr="00B17337">
        <w:rPr>
          <w:rFonts w:eastAsiaTheme="minorEastAsia"/>
          <w:sz w:val="24"/>
          <w:szCs w:val="24"/>
        </w:rPr>
        <w:t>LED</w:t>
      </w:r>
      <w:r w:rsidRPr="00B17337">
        <w:rPr>
          <w:rFonts w:eastAsiaTheme="minorEastAsia"/>
          <w:sz w:val="24"/>
          <w:szCs w:val="24"/>
        </w:rPr>
        <w:t>。</w:t>
      </w:r>
    </w:p>
    <w:p w:rsidR="002E3C57" w:rsidRDefault="00522AE6" w:rsidP="00522AE6">
      <w:pPr>
        <w:pStyle w:val="af0"/>
        <w:numPr>
          <w:ilvl w:val="0"/>
          <w:numId w:val="13"/>
        </w:numPr>
        <w:rPr>
          <w:rFonts w:eastAsiaTheme="minorEastAsia"/>
          <w:sz w:val="24"/>
          <w:szCs w:val="24"/>
        </w:rPr>
      </w:pPr>
      <w:r w:rsidRPr="00B17337">
        <w:rPr>
          <w:rFonts w:eastAsiaTheme="minorEastAsia"/>
          <w:sz w:val="24"/>
          <w:szCs w:val="24"/>
        </w:rPr>
        <w:t>一些已經寫好的陣列</w:t>
      </w:r>
      <w:r w:rsidRPr="00B17337">
        <w:rPr>
          <w:rFonts w:eastAsiaTheme="minorEastAsia"/>
          <w:sz w:val="24"/>
          <w:szCs w:val="24"/>
        </w:rPr>
        <w:t>(ex. GAME OVER</w:t>
      </w:r>
      <w:r w:rsidRPr="00B17337">
        <w:rPr>
          <w:rFonts w:eastAsiaTheme="minorEastAsia"/>
          <w:sz w:val="24"/>
          <w:szCs w:val="24"/>
        </w:rPr>
        <w:t>、數字</w:t>
      </w:r>
      <w:r w:rsidRPr="00B17337">
        <w:rPr>
          <w:rFonts w:eastAsiaTheme="minorEastAsia"/>
          <w:sz w:val="24"/>
          <w:szCs w:val="24"/>
        </w:rPr>
        <w:t>)</w:t>
      </w:r>
      <w:r w:rsidRPr="00B17337">
        <w:rPr>
          <w:rFonts w:eastAsiaTheme="minorEastAsia"/>
          <w:sz w:val="24"/>
          <w:szCs w:val="24"/>
        </w:rPr>
        <w:t>，為了減少使用</w:t>
      </w:r>
      <w:r w:rsidRPr="00B17337">
        <w:rPr>
          <w:rFonts w:eastAsiaTheme="minorEastAsia"/>
          <w:sz w:val="24"/>
          <w:szCs w:val="24"/>
        </w:rPr>
        <w:t>data memory</w:t>
      </w:r>
      <w:r w:rsidRPr="00B17337">
        <w:rPr>
          <w:rFonts w:eastAsiaTheme="minorEastAsia"/>
          <w:sz w:val="24"/>
          <w:szCs w:val="24"/>
        </w:rPr>
        <w:t>的空間，會</w:t>
      </w:r>
      <w:r w:rsidRPr="00B17337">
        <w:rPr>
          <w:rFonts w:eastAsiaTheme="minorEastAsia"/>
          <w:sz w:val="24"/>
          <w:szCs w:val="24"/>
        </w:rPr>
        <w:t xml:space="preserve">include &lt; stdint.h &gt; </w:t>
      </w:r>
      <w:r w:rsidRPr="00B17337">
        <w:rPr>
          <w:rFonts w:eastAsiaTheme="minorEastAsia"/>
          <w:sz w:val="24"/>
          <w:szCs w:val="24"/>
        </w:rPr>
        <w:t>宣告</w:t>
      </w:r>
      <w:r w:rsidRPr="00B17337">
        <w:rPr>
          <w:rFonts w:eastAsiaTheme="minorEastAsia"/>
          <w:b/>
          <w:color w:val="FF0000"/>
          <w:sz w:val="24"/>
          <w:szCs w:val="24"/>
        </w:rPr>
        <w:t>uint8_t</w:t>
      </w:r>
      <w:r w:rsidRPr="00B17337">
        <w:rPr>
          <w:rFonts w:eastAsiaTheme="minorEastAsia"/>
          <w:sz w:val="24"/>
          <w:szCs w:val="24"/>
        </w:rPr>
        <w:t xml:space="preserve"> </w:t>
      </w:r>
      <w:r w:rsidRPr="00B17337">
        <w:rPr>
          <w:rFonts w:eastAsiaTheme="minorEastAsia"/>
          <w:sz w:val="24"/>
          <w:szCs w:val="24"/>
        </w:rPr>
        <w:t>用最小的空間去儲存它。</w:t>
      </w:r>
    </w:p>
    <w:p w:rsidR="00B17337" w:rsidRPr="00B17337" w:rsidRDefault="00B17337" w:rsidP="00B17337">
      <w:pPr>
        <w:rPr>
          <w:sz w:val="24"/>
          <w:szCs w:val="24"/>
        </w:rPr>
      </w:pPr>
    </w:p>
    <w:p w:rsidR="000A0E65" w:rsidRPr="00B17337" w:rsidRDefault="000A0E65" w:rsidP="000A0E65">
      <w:pPr>
        <w:pStyle w:val="af0"/>
        <w:numPr>
          <w:ilvl w:val="0"/>
          <w:numId w:val="8"/>
        </w:numPr>
        <w:rPr>
          <w:b/>
          <w:color w:val="FF0000"/>
          <w:sz w:val="24"/>
          <w:szCs w:val="24"/>
        </w:rPr>
      </w:pPr>
      <w:r w:rsidRPr="00B17337">
        <w:rPr>
          <w:rFonts w:eastAsiaTheme="minorEastAsia"/>
          <w:b/>
          <w:color w:val="FF0000"/>
          <w:sz w:val="24"/>
          <w:szCs w:val="24"/>
        </w:rPr>
        <w:t>LM35</w:t>
      </w:r>
      <w:r w:rsidRPr="00B17337">
        <w:rPr>
          <w:rFonts w:eastAsiaTheme="minorEastAsia"/>
          <w:b/>
          <w:color w:val="FF0000"/>
          <w:sz w:val="24"/>
          <w:szCs w:val="24"/>
        </w:rPr>
        <w:t>溫度感測器</w:t>
      </w:r>
    </w:p>
    <w:p w:rsidR="000A0E65" w:rsidRPr="00B17337" w:rsidRDefault="000A0E65" w:rsidP="000A0E65">
      <w:pPr>
        <w:pStyle w:val="af0"/>
        <w:numPr>
          <w:ilvl w:val="0"/>
          <w:numId w:val="12"/>
        </w:numPr>
        <w:rPr>
          <w:sz w:val="24"/>
          <w:szCs w:val="24"/>
        </w:rPr>
      </w:pPr>
      <w:r w:rsidRPr="00B17337">
        <w:rPr>
          <w:rFonts w:eastAsiaTheme="minorEastAsia"/>
          <w:sz w:val="24"/>
          <w:szCs w:val="24"/>
        </w:rPr>
        <w:t>使用的機制</w:t>
      </w:r>
      <w:r w:rsidRPr="00B17337">
        <w:rPr>
          <w:rFonts w:eastAsiaTheme="minorEastAsia"/>
          <w:sz w:val="24"/>
          <w:szCs w:val="24"/>
        </w:rPr>
        <w:t xml:space="preserve"> : </w:t>
      </w:r>
      <w:r w:rsidRPr="00B17337">
        <w:rPr>
          <w:rFonts w:eastAsiaTheme="minorEastAsia"/>
          <w:b/>
          <w:color w:val="FF0000"/>
          <w:sz w:val="24"/>
          <w:szCs w:val="24"/>
        </w:rPr>
        <w:t>ADC</w:t>
      </w:r>
    </w:p>
    <w:p w:rsidR="000A0E65" w:rsidRPr="00B17337" w:rsidRDefault="000A0E65" w:rsidP="000A0E65">
      <w:pPr>
        <w:pStyle w:val="af0"/>
        <w:numPr>
          <w:ilvl w:val="0"/>
          <w:numId w:val="12"/>
        </w:numPr>
        <w:rPr>
          <w:sz w:val="24"/>
          <w:szCs w:val="24"/>
        </w:rPr>
      </w:pPr>
      <w:r w:rsidRPr="00B17337">
        <w:rPr>
          <w:rFonts w:eastAsiaTheme="minorEastAsia"/>
          <w:sz w:val="24"/>
          <w:szCs w:val="24"/>
        </w:rPr>
        <w:t>操作</w:t>
      </w:r>
      <w:r w:rsidRPr="00B17337">
        <w:rPr>
          <w:rFonts w:eastAsiaTheme="minorEastAsia"/>
          <w:sz w:val="24"/>
          <w:szCs w:val="24"/>
        </w:rPr>
        <w:t xml:space="preserve"> : </w:t>
      </w:r>
      <w:r w:rsidRPr="00B17337">
        <w:rPr>
          <w:rFonts w:eastAsiaTheme="minorEastAsia"/>
          <w:sz w:val="24"/>
          <w:szCs w:val="24"/>
        </w:rPr>
        <w:t>利用</w:t>
      </w:r>
      <w:r w:rsidRPr="00B17337">
        <w:rPr>
          <w:rFonts w:eastAsiaTheme="minorEastAsia"/>
          <w:color w:val="FF0000"/>
          <w:sz w:val="24"/>
          <w:szCs w:val="24"/>
        </w:rPr>
        <w:t>LM35</w:t>
      </w:r>
      <w:r w:rsidRPr="00B17337">
        <w:rPr>
          <w:rFonts w:eastAsiaTheme="minorEastAsia"/>
          <w:sz w:val="24"/>
          <w:szCs w:val="24"/>
        </w:rPr>
        <w:t>溫度感測器輸出電壓換算當下溫度。</w:t>
      </w:r>
    </w:p>
    <w:p w:rsidR="000A0E65" w:rsidRPr="00B17337" w:rsidRDefault="000A0E65" w:rsidP="000A0E65">
      <w:pPr>
        <w:pStyle w:val="af0"/>
        <w:numPr>
          <w:ilvl w:val="0"/>
          <w:numId w:val="12"/>
        </w:numPr>
        <w:rPr>
          <w:sz w:val="24"/>
          <w:szCs w:val="24"/>
        </w:rPr>
      </w:pPr>
      <w:r w:rsidRPr="00B17337">
        <w:rPr>
          <w:rFonts w:eastAsiaTheme="minorEastAsia"/>
          <w:sz w:val="24"/>
          <w:szCs w:val="24"/>
        </w:rPr>
        <w:t>換算公式為</w:t>
      </w:r>
    </w:p>
    <w:p w:rsidR="00D85EB5" w:rsidRPr="000A0E65" w:rsidRDefault="000A0E65" w:rsidP="004B2DFF">
      <w:pPr>
        <w:ind w:left="840"/>
        <w:rPr>
          <w:rFonts w:asciiTheme="majorEastAsia" w:eastAsiaTheme="majorEastAsia" w:hAnsiTheme="majorEastAsia"/>
          <w:sz w:val="32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/>
              <w:sz w:val="32"/>
            </w:rPr>
            <m:t>T =</m:t>
          </m:r>
          <m:f>
            <m:fPr>
              <m:ctrlPr>
                <w:rPr>
                  <w:rFonts w:ascii="Cambria Math" w:eastAsiaTheme="majorEastAsia" w:hAnsi="Cambria Math"/>
                  <w:sz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EastAsia" w:hAnsi="Cambria Math"/>
                  <w:sz w:val="32"/>
                </w:rPr>
                <m:t>Vout* 5* 1000</m:t>
              </m:r>
            </m:num>
            <m:den>
              <m:r>
                <w:rPr>
                  <w:rFonts w:ascii="Cambria Math" w:eastAsiaTheme="majorEastAsia" w:hAnsi="Cambria Math"/>
                  <w:sz w:val="32"/>
                </w:rPr>
                <m:t>1023</m:t>
              </m:r>
            </m:den>
          </m:f>
        </m:oMath>
      </m:oMathPara>
    </w:p>
    <w:p w:rsidR="009816C5" w:rsidRPr="00B17337" w:rsidRDefault="00C81CDE" w:rsidP="00C81CDE">
      <w:pPr>
        <w:pStyle w:val="af0"/>
        <w:numPr>
          <w:ilvl w:val="0"/>
          <w:numId w:val="4"/>
        </w:numPr>
        <w:rPr>
          <w:sz w:val="24"/>
          <w:szCs w:val="24"/>
        </w:rPr>
      </w:pPr>
      <w:r w:rsidRPr="00B17337">
        <w:rPr>
          <w:rFonts w:eastAsiaTheme="minorEastAsia" w:hint="eastAsia"/>
          <w:sz w:val="24"/>
          <w:szCs w:val="24"/>
        </w:rPr>
        <w:t>點滴記錄</w:t>
      </w:r>
      <w:r w:rsidRPr="00B17337">
        <w:rPr>
          <w:rFonts w:eastAsiaTheme="minorEastAsia" w:hint="eastAsia"/>
          <w:sz w:val="24"/>
          <w:szCs w:val="24"/>
        </w:rPr>
        <w:t xml:space="preserve"> : </w:t>
      </w:r>
    </w:p>
    <w:p w:rsidR="009816C5" w:rsidRDefault="00C81CDE" w:rsidP="00C81CD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95165" cy="2522855"/>
            <wp:effectExtent l="0" t="0" r="635" b="0"/>
            <wp:docPr id="58" name="圖片 58" descr="C:\Users\user\AppData\Local\Microsoft\Windows\INetCache\Content.Word\26754987_1810232829000807_15597447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26754987_1810232829000807_1559744708_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DE" w:rsidRDefault="00C81CDE" w:rsidP="00C81CDE">
      <w:pPr>
        <w:jc w:val="center"/>
      </w:pPr>
    </w:p>
    <w:p w:rsidR="009816C5" w:rsidRDefault="00C81CDE" w:rsidP="00C81CDE">
      <w:pPr>
        <w:jc w:val="center"/>
      </w:pPr>
      <w:r>
        <w:rPr>
          <w:noProof/>
        </w:rPr>
        <w:drawing>
          <wp:inline distT="0" distB="0" distL="0" distR="0">
            <wp:extent cx="5089525" cy="2853055"/>
            <wp:effectExtent l="0" t="0" r="0" b="4445"/>
            <wp:docPr id="59" name="圖片 59" descr="C:\Users\user\AppData\Local\Microsoft\Windows\INetCache\Content.Word\26735102_1810226599001430_126524789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26735102_1810226599001430_1265247899_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DE" w:rsidRDefault="00C81CDE" w:rsidP="00C81CDE">
      <w:pPr>
        <w:jc w:val="center"/>
      </w:pPr>
    </w:p>
    <w:p w:rsidR="00C81CDE" w:rsidRDefault="00F818DD" w:rsidP="00C81CDE">
      <w:pPr>
        <w:jc w:val="center"/>
      </w:pPr>
      <w:r>
        <w:lastRenderedPageBreak/>
        <w:pict>
          <v:shape id="_x0000_i1026" type="#_x0000_t75" style="width:390.6pt;height:697.2pt">
            <v:imagedata r:id="rId22" o:title="26735029_1810233175667439_1762157737_o"/>
          </v:shape>
        </w:pict>
      </w:r>
    </w:p>
    <w:p w:rsidR="009816C5" w:rsidRDefault="00B17337" w:rsidP="004B2DFF">
      <w:pPr>
        <w:jc w:val="center"/>
      </w:pPr>
      <w:r>
        <w:rPr>
          <w:noProof/>
        </w:rPr>
        <w:lastRenderedPageBreak/>
        <w:drawing>
          <wp:inline distT="0" distB="0" distL="0" distR="0">
            <wp:extent cx="6227445" cy="4670425"/>
            <wp:effectExtent l="0" t="0" r="190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733293_1522000374574610_1099507468_o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27445" cy="8303260"/>
            <wp:effectExtent l="0" t="0" r="1905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6782440_1522000387907942_2016507593_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830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6C5">
      <w:headerReference w:type="default" r:id="rId25"/>
      <w:footerReference w:type="even" r:id="rId26"/>
      <w:footerReference w:type="default" r:id="rId27"/>
      <w:pgSz w:w="11907" w:h="16839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5C07" w:rsidRDefault="00275C07">
      <w:pPr>
        <w:spacing w:after="0" w:line="240" w:lineRule="auto"/>
      </w:pPr>
      <w:r>
        <w:separator/>
      </w:r>
    </w:p>
  </w:endnote>
  <w:endnote w:type="continuationSeparator" w:id="0">
    <w:p w:rsidR="00275C07" w:rsidRDefault="00275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0C8C" w:rsidRDefault="00230C8C">
    <w:pPr>
      <w:jc w:val="right"/>
    </w:pPr>
  </w:p>
  <w:p w:rsidR="00230C8C" w:rsidRDefault="00D17B69">
    <w:pPr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2</w:t>
    </w:r>
    <w:r>
      <w:fldChar w:fldCharType="end"/>
    </w:r>
    <w:r>
      <w:rPr>
        <w:lang w:val="zh-TW"/>
      </w:rPr>
      <w:t xml:space="preserve"> </w:t>
    </w:r>
    <w:r>
      <w:rPr>
        <w:color w:val="E68422" w:themeColor="accent3"/>
      </w:rPr>
      <w:sym w:font="Wingdings 2" w:char="F097"/>
    </w:r>
    <w:r>
      <w:rPr>
        <w:lang w:val="zh-TW"/>
      </w:rPr>
      <w:t xml:space="preserve"> </w:t>
    </w:r>
  </w:p>
  <w:p w:rsidR="00230C8C" w:rsidRDefault="00D17B69">
    <w:pPr>
      <w:jc w:val="right"/>
    </w:pPr>
    <w:r>
      <w:rPr>
        <w:noProof/>
      </w:rPr>
      <mc:AlternateContent>
        <mc:Choice Requires="wpg">
          <w:drawing>
            <wp:inline distT="0" distB="0" distL="0" distR="0" wp14:editId="104A847E">
              <wp:extent cx="2327910" cy="45085"/>
              <wp:effectExtent l="9525" t="9525" r="15240" b="12065"/>
              <wp:docPr id="3" name="群組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63836658" id="群組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230C8C" w:rsidRDefault="00230C8C">
    <w:pPr>
      <w:pStyle w:val="a9"/>
      <w:rPr>
        <w:sz w:val="2"/>
        <w:szCs w:val="2"/>
      </w:rPr>
    </w:pPr>
  </w:p>
  <w:p w:rsidR="00230C8C" w:rsidRDefault="00230C8C"/>
  <w:p w:rsidR="00230C8C" w:rsidRDefault="00230C8C"/>
  <w:p w:rsidR="00230C8C" w:rsidRDefault="00230C8C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0C8C" w:rsidRDefault="00D17B69">
    <w:pPr>
      <w:jc w:val="center"/>
    </w:pPr>
    <w:r>
      <w:rPr>
        <w:rFonts w:hint="eastAsia"/>
        <w:color w:val="6076B4" w:themeColor="accent1"/>
      </w:rPr>
      <w:fldChar w:fldCharType="begin"/>
    </w:r>
    <w:r>
      <w:rPr>
        <w:color w:val="6076B4" w:themeColor="accent1"/>
      </w:rPr>
      <w:instrText>STYLEREF  "</w:instrText>
    </w:r>
    <w:r>
      <w:rPr>
        <w:color w:val="6076B4" w:themeColor="accent1"/>
      </w:rPr>
      <w:instrText>標題</w:instrText>
    </w:r>
    <w:r>
      <w:rPr>
        <w:color w:val="6076B4" w:themeColor="accent1"/>
      </w:rPr>
      <w:instrText xml:space="preserve"> 1"</w:instrText>
    </w:r>
    <w:r>
      <w:rPr>
        <w:rFonts w:hint="eastAsia"/>
        <w:color w:val="6076B4" w:themeColor="accent1"/>
      </w:rPr>
      <w:fldChar w:fldCharType="separate"/>
    </w:r>
    <w:r w:rsidR="00B23D46">
      <w:rPr>
        <w:noProof/>
        <w:color w:val="6076B4" w:themeColor="accent1"/>
      </w:rPr>
      <w:t>Project</w:t>
    </w:r>
    <w:r>
      <w:rPr>
        <w:rFonts w:hint="eastAsia"/>
        <w:color w:val="6076B4" w:themeColor="accent1"/>
      </w:rPr>
      <w:fldChar w:fldCharType="end"/>
    </w:r>
    <w:r>
      <w:rPr>
        <w:color w:val="6076B4" w:themeColor="accent1"/>
        <w:lang w:val="zh-TW"/>
      </w:rPr>
      <w:t xml:space="preserve"> </w:t>
    </w:r>
    <w:r>
      <w:rPr>
        <w:color w:val="6076B4" w:themeColor="accent1"/>
      </w:rPr>
      <w:sym w:font="Wingdings" w:char="F09F"/>
    </w:r>
    <w:r>
      <w:rPr>
        <w:color w:val="6076B4" w:themeColor="accent1"/>
        <w:lang w:val="zh-TW"/>
      </w:rPr>
      <w:t xml:space="preserve"> </w:t>
    </w:r>
    <w:r>
      <w:rPr>
        <w:color w:val="6076B4" w:themeColor="accent1"/>
      </w:rPr>
      <w:fldChar w:fldCharType="begin"/>
    </w:r>
    <w:r>
      <w:rPr>
        <w:color w:val="6076B4" w:themeColor="accent1"/>
      </w:rPr>
      <w:instrText>PAGE  \* Arabic  \* MERGEFORMAT</w:instrText>
    </w:r>
    <w:r>
      <w:rPr>
        <w:color w:val="6076B4" w:themeColor="accent1"/>
      </w:rPr>
      <w:fldChar w:fldCharType="separate"/>
    </w:r>
    <w:r w:rsidR="00B23D46" w:rsidRPr="00B23D46">
      <w:rPr>
        <w:noProof/>
        <w:color w:val="6076B4" w:themeColor="accent1"/>
        <w:lang w:val="zh-TW"/>
      </w:rPr>
      <w:t>5</w:t>
    </w:r>
    <w:r>
      <w:rPr>
        <w:color w:val="6076B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5C07" w:rsidRDefault="00275C07">
      <w:pPr>
        <w:spacing w:after="0" w:line="240" w:lineRule="auto"/>
      </w:pPr>
      <w:r>
        <w:separator/>
      </w:r>
    </w:p>
  </w:footnote>
  <w:footnote w:type="continuationSeparator" w:id="0">
    <w:p w:rsidR="00275C07" w:rsidRDefault="00275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6076B4" w:themeColor="accent1"/>
      </w:rPr>
      <w:alias w:val="標題"/>
      <w:id w:val="-13964992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230C8C" w:rsidRDefault="00A664D3">
        <w:pPr>
          <w:spacing w:after="0"/>
          <w:jc w:val="center"/>
          <w:rPr>
            <w:color w:val="E4E9EF" w:themeColor="background2"/>
          </w:rPr>
        </w:pPr>
        <w:r>
          <w:rPr>
            <w:rFonts w:hint="eastAsia"/>
            <w:color w:val="6076B4" w:themeColor="accent1"/>
          </w:rPr>
          <w:t>PICKBOY</w:t>
        </w:r>
      </w:p>
    </w:sdtContent>
  </w:sdt>
  <w:p w:rsidR="00230C8C" w:rsidRDefault="00D17B69">
    <w:pPr>
      <w:jc w:val="center"/>
      <w:rPr>
        <w:color w:val="6076B4" w:themeColor="accent1"/>
      </w:rPr>
    </w:pPr>
    <w:r>
      <w:rPr>
        <w:color w:val="6076B4" w:themeColor="accent1"/>
      </w:rPr>
      <w:sym w:font="Symbol" w:char="F0B7"/>
    </w:r>
    <w:r>
      <w:rPr>
        <w:color w:val="6076B4" w:themeColor="accent1"/>
        <w:lang w:val="zh-TW"/>
      </w:rPr>
      <w:t xml:space="preserve"> </w:t>
    </w:r>
    <w:r>
      <w:rPr>
        <w:color w:val="6076B4" w:themeColor="accent1"/>
      </w:rPr>
      <w:sym w:font="Symbol" w:char="F0B7"/>
    </w:r>
    <w:r>
      <w:rPr>
        <w:color w:val="6076B4" w:themeColor="accent1"/>
        <w:lang w:val="zh-TW"/>
      </w:rPr>
      <w:t xml:space="preserve"> </w:t>
    </w:r>
    <w:r>
      <w:rPr>
        <w:color w:val="6076B4" w:themeColor="accent1"/>
      </w:rPr>
      <w:sym w:font="Symbol" w:char="F0B7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B010C"/>
    <w:multiLevelType w:val="hybridMultilevel"/>
    <w:tmpl w:val="8D382CD6"/>
    <w:lvl w:ilvl="0" w:tplc="AB149E12">
      <w:start w:val="1"/>
      <w:numFmt w:val="lowerRoman"/>
      <w:lvlText w:val="(%1)"/>
      <w:lvlJc w:val="left"/>
      <w:pPr>
        <w:ind w:left="2280" w:hanging="720"/>
      </w:pPr>
      <w:rPr>
        <w:rFonts w:ascii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1">
    <w:nsid w:val="119957A5"/>
    <w:multiLevelType w:val="hybridMultilevel"/>
    <w:tmpl w:val="32624A9E"/>
    <w:lvl w:ilvl="0" w:tplc="3E8E24D2">
      <w:start w:val="1"/>
      <w:numFmt w:val="decimal"/>
      <w:lvlText w:val="%1."/>
      <w:lvlJc w:val="left"/>
      <w:pPr>
        <w:ind w:left="2169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49" w:hanging="480"/>
      </w:pPr>
    </w:lvl>
    <w:lvl w:ilvl="2" w:tplc="0409001B" w:tentative="1">
      <w:start w:val="1"/>
      <w:numFmt w:val="lowerRoman"/>
      <w:lvlText w:val="%3."/>
      <w:lvlJc w:val="right"/>
      <w:pPr>
        <w:ind w:left="3129" w:hanging="480"/>
      </w:pPr>
    </w:lvl>
    <w:lvl w:ilvl="3" w:tplc="0409000F" w:tentative="1">
      <w:start w:val="1"/>
      <w:numFmt w:val="decimal"/>
      <w:lvlText w:val="%4."/>
      <w:lvlJc w:val="left"/>
      <w:pPr>
        <w:ind w:left="360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9" w:hanging="480"/>
      </w:pPr>
    </w:lvl>
    <w:lvl w:ilvl="5" w:tplc="0409001B" w:tentative="1">
      <w:start w:val="1"/>
      <w:numFmt w:val="lowerRoman"/>
      <w:lvlText w:val="%6."/>
      <w:lvlJc w:val="right"/>
      <w:pPr>
        <w:ind w:left="4569" w:hanging="480"/>
      </w:pPr>
    </w:lvl>
    <w:lvl w:ilvl="6" w:tplc="0409000F" w:tentative="1">
      <w:start w:val="1"/>
      <w:numFmt w:val="decimal"/>
      <w:lvlText w:val="%7."/>
      <w:lvlJc w:val="left"/>
      <w:pPr>
        <w:ind w:left="504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9" w:hanging="480"/>
      </w:pPr>
    </w:lvl>
    <w:lvl w:ilvl="8" w:tplc="0409001B" w:tentative="1">
      <w:start w:val="1"/>
      <w:numFmt w:val="lowerRoman"/>
      <w:lvlText w:val="%9."/>
      <w:lvlJc w:val="right"/>
      <w:pPr>
        <w:ind w:left="6009" w:hanging="480"/>
      </w:pPr>
    </w:lvl>
  </w:abstractNum>
  <w:abstractNum w:abstractNumId="2">
    <w:nsid w:val="137103F8"/>
    <w:multiLevelType w:val="hybridMultilevel"/>
    <w:tmpl w:val="218675E0"/>
    <w:lvl w:ilvl="0" w:tplc="7EA639DC">
      <w:start w:val="1"/>
      <w:numFmt w:val="lowerLetter"/>
      <w:lvlText w:val="%1."/>
      <w:lvlJc w:val="left"/>
      <w:pPr>
        <w:ind w:left="15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">
    <w:nsid w:val="21A26905"/>
    <w:multiLevelType w:val="hybridMultilevel"/>
    <w:tmpl w:val="566E2682"/>
    <w:lvl w:ilvl="0" w:tplc="3E8E24D2">
      <w:start w:val="1"/>
      <w:numFmt w:val="decimal"/>
      <w:lvlText w:val="%1."/>
      <w:lvlJc w:val="left"/>
      <w:pPr>
        <w:ind w:left="1809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9" w:hanging="480"/>
      </w:pPr>
    </w:lvl>
    <w:lvl w:ilvl="2" w:tplc="0409001B" w:tentative="1">
      <w:start w:val="1"/>
      <w:numFmt w:val="lowerRoman"/>
      <w:lvlText w:val="%3."/>
      <w:lvlJc w:val="right"/>
      <w:pPr>
        <w:ind w:left="2169" w:hanging="480"/>
      </w:pPr>
    </w:lvl>
    <w:lvl w:ilvl="3" w:tplc="0409000F" w:tentative="1">
      <w:start w:val="1"/>
      <w:numFmt w:val="decimal"/>
      <w:lvlText w:val="%4."/>
      <w:lvlJc w:val="left"/>
      <w:pPr>
        <w:ind w:left="264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9" w:hanging="480"/>
      </w:pPr>
    </w:lvl>
    <w:lvl w:ilvl="5" w:tplc="0409001B" w:tentative="1">
      <w:start w:val="1"/>
      <w:numFmt w:val="lowerRoman"/>
      <w:lvlText w:val="%6."/>
      <w:lvlJc w:val="right"/>
      <w:pPr>
        <w:ind w:left="3609" w:hanging="480"/>
      </w:pPr>
    </w:lvl>
    <w:lvl w:ilvl="6" w:tplc="0409000F" w:tentative="1">
      <w:start w:val="1"/>
      <w:numFmt w:val="decimal"/>
      <w:lvlText w:val="%7."/>
      <w:lvlJc w:val="left"/>
      <w:pPr>
        <w:ind w:left="408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9" w:hanging="480"/>
      </w:pPr>
    </w:lvl>
    <w:lvl w:ilvl="8" w:tplc="0409001B" w:tentative="1">
      <w:start w:val="1"/>
      <w:numFmt w:val="lowerRoman"/>
      <w:lvlText w:val="%9."/>
      <w:lvlJc w:val="right"/>
      <w:pPr>
        <w:ind w:left="5049" w:hanging="480"/>
      </w:pPr>
    </w:lvl>
  </w:abstractNum>
  <w:abstractNum w:abstractNumId="4">
    <w:nsid w:val="26E83B19"/>
    <w:multiLevelType w:val="hybridMultilevel"/>
    <w:tmpl w:val="F9003274"/>
    <w:lvl w:ilvl="0" w:tplc="4F34CD70">
      <w:start w:val="1"/>
      <w:numFmt w:val="lowerLetter"/>
      <w:lvlText w:val="%1."/>
      <w:lvlJc w:val="left"/>
      <w:pPr>
        <w:ind w:left="15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5">
    <w:nsid w:val="29317152"/>
    <w:multiLevelType w:val="hybridMultilevel"/>
    <w:tmpl w:val="084A3C38"/>
    <w:lvl w:ilvl="0" w:tplc="3E8E24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34F84FAA"/>
    <w:multiLevelType w:val="hybridMultilevel"/>
    <w:tmpl w:val="EA80F8A0"/>
    <w:lvl w:ilvl="0" w:tplc="04090013">
      <w:start w:val="1"/>
      <w:numFmt w:val="upperRoman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7">
    <w:nsid w:val="45A87DC8"/>
    <w:multiLevelType w:val="hybridMultilevel"/>
    <w:tmpl w:val="A70865F2"/>
    <w:lvl w:ilvl="0" w:tplc="420633D4">
      <w:start w:val="1"/>
      <w:numFmt w:val="lowerRoman"/>
      <w:lvlText w:val="%1."/>
      <w:lvlJc w:val="left"/>
      <w:pPr>
        <w:ind w:left="2280" w:hanging="720"/>
      </w:pPr>
      <w:rPr>
        <w:rFonts w:ascii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8">
    <w:nsid w:val="51492AF7"/>
    <w:multiLevelType w:val="hybridMultilevel"/>
    <w:tmpl w:val="434E8BD0"/>
    <w:lvl w:ilvl="0" w:tplc="2638BB92">
      <w:start w:val="1"/>
      <w:numFmt w:val="lowerRoman"/>
      <w:lvlText w:val="%1."/>
      <w:lvlJc w:val="left"/>
      <w:pPr>
        <w:ind w:left="2280" w:hanging="720"/>
      </w:pPr>
      <w:rPr>
        <w:rFonts w:eastAsiaTheme="minorEastAsia" w:hint="default"/>
      </w:rPr>
    </w:lvl>
    <w:lvl w:ilvl="1" w:tplc="04090019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9">
    <w:nsid w:val="53540A04"/>
    <w:multiLevelType w:val="hybridMultilevel"/>
    <w:tmpl w:val="AFB677E6"/>
    <w:lvl w:ilvl="0" w:tplc="DB68BE36">
      <w:start w:val="1"/>
      <w:numFmt w:val="lowerRoman"/>
      <w:lvlText w:val="%1."/>
      <w:lvlJc w:val="left"/>
      <w:pPr>
        <w:ind w:left="2280" w:hanging="720"/>
      </w:pPr>
      <w:rPr>
        <w:rFonts w:ascii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10">
    <w:nsid w:val="558C228C"/>
    <w:multiLevelType w:val="hybridMultilevel"/>
    <w:tmpl w:val="AFB677E6"/>
    <w:lvl w:ilvl="0" w:tplc="DB68BE36">
      <w:start w:val="1"/>
      <w:numFmt w:val="lowerRoman"/>
      <w:lvlText w:val="%1."/>
      <w:lvlJc w:val="left"/>
      <w:pPr>
        <w:ind w:left="2280" w:hanging="720"/>
      </w:pPr>
      <w:rPr>
        <w:rFonts w:ascii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11">
    <w:nsid w:val="69D9009E"/>
    <w:multiLevelType w:val="hybridMultilevel"/>
    <w:tmpl w:val="9814B6BC"/>
    <w:lvl w:ilvl="0" w:tplc="3E8E24D2">
      <w:start w:val="1"/>
      <w:numFmt w:val="decimal"/>
      <w:lvlText w:val="%1."/>
      <w:lvlJc w:val="left"/>
      <w:pPr>
        <w:ind w:left="120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>
    <w:nsid w:val="6CF3001F"/>
    <w:multiLevelType w:val="hybridMultilevel"/>
    <w:tmpl w:val="8DE4F850"/>
    <w:lvl w:ilvl="0" w:tplc="44CCD27C">
      <w:start w:val="1"/>
      <w:numFmt w:val="lowerLetter"/>
      <w:lvlText w:val="%1."/>
      <w:lvlJc w:val="left"/>
      <w:pPr>
        <w:ind w:left="15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11"/>
  </w:num>
  <w:num w:numId="5">
    <w:abstractNumId w:val="6"/>
  </w:num>
  <w:num w:numId="6">
    <w:abstractNumId w:val="2"/>
  </w:num>
  <w:num w:numId="7">
    <w:abstractNumId w:val="12"/>
  </w:num>
  <w:num w:numId="8">
    <w:abstractNumId w:val="4"/>
  </w:num>
  <w:num w:numId="9">
    <w:abstractNumId w:val="0"/>
  </w:num>
  <w:num w:numId="10">
    <w:abstractNumId w:val="7"/>
  </w:num>
  <w:num w:numId="11">
    <w:abstractNumId w:val="9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8BB"/>
    <w:rsid w:val="00010965"/>
    <w:rsid w:val="00036593"/>
    <w:rsid w:val="00067382"/>
    <w:rsid w:val="000A0E65"/>
    <w:rsid w:val="000C71A9"/>
    <w:rsid w:val="000F0C1E"/>
    <w:rsid w:val="00121310"/>
    <w:rsid w:val="001E7E64"/>
    <w:rsid w:val="00230C8C"/>
    <w:rsid w:val="00246F33"/>
    <w:rsid w:val="00275C07"/>
    <w:rsid w:val="00280129"/>
    <w:rsid w:val="002E3C57"/>
    <w:rsid w:val="003E1967"/>
    <w:rsid w:val="00427F80"/>
    <w:rsid w:val="004703B5"/>
    <w:rsid w:val="004B2DFF"/>
    <w:rsid w:val="00522AE6"/>
    <w:rsid w:val="0056755F"/>
    <w:rsid w:val="006225E3"/>
    <w:rsid w:val="007645E6"/>
    <w:rsid w:val="00906568"/>
    <w:rsid w:val="009816C5"/>
    <w:rsid w:val="00A664D3"/>
    <w:rsid w:val="00AC6511"/>
    <w:rsid w:val="00AE7479"/>
    <w:rsid w:val="00B17337"/>
    <w:rsid w:val="00B23D46"/>
    <w:rsid w:val="00BF34C0"/>
    <w:rsid w:val="00C81CDE"/>
    <w:rsid w:val="00D17B69"/>
    <w:rsid w:val="00D3193E"/>
    <w:rsid w:val="00D85EB5"/>
    <w:rsid w:val="00DC5083"/>
    <w:rsid w:val="00E278BB"/>
    <w:rsid w:val="00E43AEE"/>
    <w:rsid w:val="00E931C0"/>
    <w:rsid w:val="00F64848"/>
    <w:rsid w:val="00F818DD"/>
    <w:rsid w:val="00FA1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E61506A-1ED6-4641-845A-CDB5D8828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6076B4" w:themeColor="accen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2F5897" w:themeColor="text2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2F5897" w:themeColor="text2"/>
      <w:sz w:val="23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2F5897" w:themeColor="text2"/>
      <w:sz w:val="23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i/>
      <w:color w:val="auto"/>
      <w:sz w:val="32"/>
      <w:szCs w:val="32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Cs/>
      <w:color w:val="auto"/>
      <w:sz w:val="28"/>
      <w:szCs w:val="28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a3">
    <w:name w:val="Title"/>
    <w:basedOn w:val="a"/>
    <w:next w:val="a"/>
    <w:link w:val="a4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a4">
    <w:name w:val="標題 字元"/>
    <w:basedOn w:val="a0"/>
    <w:link w:val="a3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a5">
    <w:name w:val="Subtitle"/>
    <w:basedOn w:val="a"/>
    <w:next w:val="a"/>
    <w:link w:val="a6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4"/>
      <w:szCs w:val="24"/>
    </w:rPr>
  </w:style>
  <w:style w:type="character" w:customStyle="1" w:styleId="a6">
    <w:name w:val="副標題 字元"/>
    <w:basedOn w:val="a0"/>
    <w:link w:val="a5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a7">
    <w:name w:val="header"/>
    <w:basedOn w:val="a"/>
    <w:link w:val="a8"/>
    <w:uiPriority w:val="99"/>
    <w:unhideWhenUsed/>
    <w:pPr>
      <w:tabs>
        <w:tab w:val="center" w:pos="4320"/>
        <w:tab w:val="right" w:pos="8640"/>
      </w:tabs>
    </w:pPr>
  </w:style>
  <w:style w:type="character" w:customStyle="1" w:styleId="a8">
    <w:name w:val="頁首 字元"/>
    <w:basedOn w:val="a0"/>
    <w:link w:val="a7"/>
    <w:uiPriority w:val="99"/>
    <w:rPr>
      <w:rFonts w:eastAsiaTheme="minorEastAsia"/>
    </w:rPr>
  </w:style>
  <w:style w:type="paragraph" w:styleId="a9">
    <w:name w:val="No Spacing"/>
    <w:link w:val="aa"/>
    <w:uiPriority w:val="1"/>
    <w:qFormat/>
    <w:pPr>
      <w:spacing w:after="0" w:line="240" w:lineRule="auto"/>
    </w:pPr>
  </w:style>
  <w:style w:type="character" w:customStyle="1" w:styleId="aa">
    <w:name w:val="無間距 字元"/>
    <w:basedOn w:val="a0"/>
    <w:link w:val="a9"/>
    <w:uiPriority w:val="1"/>
  </w:style>
  <w:style w:type="paragraph" w:styleId="ab">
    <w:name w:val="Balloon Text"/>
    <w:basedOn w:val="a"/>
    <w:link w:val="ac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character" w:customStyle="1" w:styleId="ac">
    <w:name w:val="註解方塊文字 字元"/>
    <w:basedOn w:val="a0"/>
    <w:link w:val="ab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40">
    <w:name w:val="標題 4 字元"/>
    <w:basedOn w:val="a0"/>
    <w:link w:val="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50">
    <w:name w:val="標題 5 字元"/>
    <w:basedOn w:val="a0"/>
    <w:link w:val="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70">
    <w:name w:val="標題 7 字元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d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2F5897" w:themeColor="text2"/>
      <w:sz w:val="18"/>
      <w:szCs w:val="18"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Emphasis"/>
    <w:basedOn w:val="a0"/>
    <w:uiPriority w:val="20"/>
    <w:qFormat/>
    <w:rPr>
      <w:i/>
      <w:iCs/>
      <w:color w:val="auto"/>
    </w:rPr>
  </w:style>
  <w:style w:type="paragraph" w:styleId="af0">
    <w:name w:val="List Paragraph"/>
    <w:basedOn w:val="a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af1">
    <w:name w:val="Quote"/>
    <w:basedOn w:val="a"/>
    <w:next w:val="a"/>
    <w:link w:val="af2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eastAsiaTheme="majorEastAsia" w:hAnsiTheme="majorHAnsi"/>
      <w:i/>
      <w:iCs/>
      <w:color w:val="6076B4" w:themeColor="accent1"/>
      <w:sz w:val="24"/>
    </w:rPr>
  </w:style>
  <w:style w:type="character" w:customStyle="1" w:styleId="af2">
    <w:name w:val="引文 字元"/>
    <w:basedOn w:val="a0"/>
    <w:link w:val="af1"/>
    <w:uiPriority w:val="29"/>
    <w:rPr>
      <w:rFonts w:asciiTheme="majorHAnsi" w:eastAsiaTheme="majorEastAsia" w:hAnsiTheme="majorHAnsi"/>
      <w:i/>
      <w:iCs/>
      <w:color w:val="auto"/>
      <w:sz w:val="24"/>
    </w:rPr>
  </w:style>
  <w:style w:type="paragraph" w:styleId="af3">
    <w:name w:val="Intense Quote"/>
    <w:basedOn w:val="a"/>
    <w:next w:val="a"/>
    <w:link w:val="af4"/>
    <w:uiPriority w:val="30"/>
    <w:qFormat/>
    <w:pPr>
      <w:pBdr>
        <w:top w:val="single" w:sz="36" w:space="8" w:color="6076B4" w:themeColor="accent1"/>
        <w:left w:val="single" w:sz="36" w:space="8" w:color="6076B4" w:themeColor="accent1"/>
        <w:bottom w:val="single" w:sz="36" w:space="8" w:color="6076B4" w:themeColor="accent1"/>
        <w:right w:val="single" w:sz="36" w:space="8" w:color="6076B4" w:themeColor="accent1"/>
      </w:pBdr>
      <w:shd w:val="clear" w:color="auto" w:fill="6076B4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14:ligatures w14:val="standardContextual"/>
      <w14:cntxtAlts/>
    </w:rPr>
  </w:style>
  <w:style w:type="character" w:customStyle="1" w:styleId="af4">
    <w:name w:val="鮮明引文 字元"/>
    <w:basedOn w:val="a0"/>
    <w:link w:val="af3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6076B4" w:themeFill="accent1"/>
      <w14:ligatures w14:val="standardContextual"/>
      <w14:cntxtAlts/>
    </w:rPr>
  </w:style>
  <w:style w:type="character" w:styleId="af5">
    <w:name w:val="Subtle Emphasis"/>
    <w:basedOn w:val="a0"/>
    <w:uiPriority w:val="19"/>
    <w:qFormat/>
    <w:rPr>
      <w:i/>
      <w:iCs/>
      <w:color w:val="auto"/>
    </w:rPr>
  </w:style>
  <w:style w:type="character" w:styleId="af6">
    <w:name w:val="Intense Emphasis"/>
    <w:basedOn w:val="a0"/>
    <w:uiPriority w:val="21"/>
    <w:qFormat/>
    <w:rPr>
      <w:b/>
      <w:bCs/>
      <w:i/>
      <w:iCs/>
      <w:caps w:val="0"/>
      <w:smallCaps w:val="0"/>
      <w:color w:val="auto"/>
    </w:rPr>
  </w:style>
  <w:style w:type="character" w:styleId="af7">
    <w:name w:val="Subtle Reference"/>
    <w:basedOn w:val="a0"/>
    <w:uiPriority w:val="31"/>
    <w:qFormat/>
    <w:rPr>
      <w:smallCaps/>
      <w:color w:val="auto"/>
      <w:u w:val="single"/>
    </w:rPr>
  </w:style>
  <w:style w:type="character" w:styleId="af8">
    <w:name w:val="Intense Reference"/>
    <w:basedOn w:val="a0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af9">
    <w:name w:val="Book Title"/>
    <w:basedOn w:val="a0"/>
    <w:uiPriority w:val="33"/>
    <w:qFormat/>
    <w:rPr>
      <w:b/>
      <w:bCs/>
      <w:caps w:val="0"/>
      <w:smallCaps/>
      <w:spacing w:val="10"/>
    </w:rPr>
  </w:style>
  <w:style w:type="paragraph" w:styleId="afa">
    <w:name w:val="TOC Heading"/>
    <w:basedOn w:val="1"/>
    <w:next w:val="a"/>
    <w:uiPriority w:val="39"/>
    <w:semiHidden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styleId="afb">
    <w:name w:val="Placeholder Text"/>
    <w:basedOn w:val="a0"/>
    <w:uiPriority w:val="99"/>
    <w:semiHidden/>
    <w:rPr>
      <w:color w:val="808080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  <w:style w:type="paragraph" w:styleId="Web">
    <w:name w:val="Normal (Web)"/>
    <w:basedOn w:val="a"/>
    <w:uiPriority w:val="99"/>
    <w:semiHidden/>
    <w:unhideWhenUsed/>
    <w:rsid w:val="00010965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character" w:styleId="afe">
    <w:name w:val="Hyperlink"/>
    <w:basedOn w:val="a0"/>
    <w:uiPriority w:val="99"/>
    <w:unhideWhenUsed/>
    <w:rsid w:val="00246F33"/>
    <w:rPr>
      <w:color w:val="3399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image" Target="media/image7.emf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image" Target="media/image6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9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p-Osx1_2cbM&amp;feature=youtu.be" TargetMode="External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11.jpe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2577;&#21578;%20(&#39640;&#38542;&#20027;&#31649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A65ACE91AC04D1494676B21B87905D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BBE0A7B-B731-43B2-9F71-2A16BE964382}"/>
      </w:docPartPr>
      <w:docPartBody>
        <w:p w:rsidR="00393F43" w:rsidRDefault="00FB61DE">
          <w:pPr>
            <w:pStyle w:val="7A65ACE91AC04D1494676B21B87905DC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ECD5A13FD6D942CFA3311DB47283F06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FF415EA-89D3-4829-8F0A-0B9B92B1829B}"/>
      </w:docPartPr>
      <w:docPartBody>
        <w:p w:rsidR="00393F43" w:rsidRDefault="00FB61DE">
          <w:pPr>
            <w:pStyle w:val="ECD5A13FD6D942CFA3311DB47283F06C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  <w:docPart>
      <w:docPartPr>
        <w:name w:val="D5EFB6913F0D40EEABC211D23237759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2C3268E-EB92-4364-ADC9-0B470927D292}"/>
      </w:docPartPr>
      <w:docPartBody>
        <w:p w:rsidR="00393F43" w:rsidRDefault="00FB61DE">
          <w:pPr>
            <w:pStyle w:val="D5EFB6913F0D40EEABC211D232377597"/>
          </w:pPr>
          <w:r>
            <w:rPr>
              <w:lang w:val="zh-TW"/>
            </w:rPr>
            <w:t>[</w:t>
          </w:r>
          <w:r>
            <w:rPr>
              <w:lang w:val="zh-TW"/>
            </w:rPr>
            <w:t>在此處鍵入文件摘要。摘要通常是文件內容的簡短摘要。在此處鍵入文件摘要。摘要通常是文件內容的簡短摘要。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B65"/>
    <w:rsid w:val="00393F43"/>
    <w:rsid w:val="00827A60"/>
    <w:rsid w:val="00B55B65"/>
    <w:rsid w:val="00CB64F7"/>
    <w:rsid w:val="00E30750"/>
    <w:rsid w:val="00E54C0A"/>
    <w:rsid w:val="00F35872"/>
    <w:rsid w:val="00FB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360"/>
      <w:outlineLvl w:val="0"/>
    </w:pPr>
    <w:rPr>
      <w:rFonts w:asciiTheme="majorHAnsi" w:eastAsiaTheme="majorEastAsia" w:hAnsiTheme="majorHAnsi" w:cstheme="majorBidi"/>
      <w:bCs/>
      <w:i/>
      <w:color w:val="5B9BD5" w:themeColor="accent1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120"/>
      <w:outlineLvl w:val="1"/>
    </w:pPr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A65ACE91AC04D1494676B21B87905DC">
    <w:name w:val="7A65ACE91AC04D1494676B21B87905DC"/>
    <w:pPr>
      <w:widowControl w:val="0"/>
    </w:pPr>
  </w:style>
  <w:style w:type="paragraph" w:customStyle="1" w:styleId="ECD5A13FD6D942CFA3311DB47283F06C">
    <w:name w:val="ECD5A13FD6D942CFA3311DB47283F06C"/>
    <w:pPr>
      <w:widowControl w:val="0"/>
    </w:pPr>
  </w:style>
  <w:style w:type="paragraph" w:customStyle="1" w:styleId="D5EFB6913F0D40EEABC211D232377597">
    <w:name w:val="D5EFB6913F0D40EEABC211D232377597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i/>
      <w:color w:val="5B9BD5" w:themeColor="accent1"/>
      <w:kern w:val="0"/>
      <w:sz w:val="32"/>
      <w:szCs w:val="32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</w:rPr>
  </w:style>
  <w:style w:type="paragraph" w:customStyle="1" w:styleId="40DA7B5424D643B5A0BCC95AE377802C">
    <w:name w:val="40DA7B5424D643B5A0BCC95AE377802C"/>
    <w:pPr>
      <w:widowControl w:val="0"/>
    </w:pPr>
  </w:style>
  <w:style w:type="paragraph" w:customStyle="1" w:styleId="5D7976466A8046EF8BA45BBCBAA29C1F">
    <w:name w:val="5D7976466A8046EF8BA45BBCBAA29C1F"/>
    <w:rsid w:val="00B55B65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F74042117 梁定能 F74042125 葉芷勳 F74042133 陳冠宇</Abstract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A3AC6CB-2881-4AA3-83A5-422F781877C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F2B396-4489-4A04-B8F0-5C9D21D24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(高階主管設計).dotx</Template>
  <TotalTime>1209</TotalTime>
  <Pages>8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PICKBOY</dc:title>
  <dc:subject>[微算機期末專題]</dc:subject>
  <dc:creator>user</dc:creator>
  <cp:keywords/>
  <cp:lastModifiedBy>user</cp:lastModifiedBy>
  <cp:revision>13</cp:revision>
  <dcterms:created xsi:type="dcterms:W3CDTF">2018-01-08T14:40:00Z</dcterms:created>
  <dcterms:modified xsi:type="dcterms:W3CDTF">2018-01-10T08:15:00Z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